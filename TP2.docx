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64764" w14:textId="77777777" w:rsidR="00CC1428" w:rsidRDefault="00CC1428" w:rsidP="00CC1428">
      <w:pPr>
        <w:pStyle w:val="Titre1"/>
      </w:pPr>
      <w:r>
        <w:t>Consignes pour l'ensemble du projet</w:t>
      </w:r>
    </w:p>
    <w:p w14:paraId="4B2DACEE" w14:textId="77777777" w:rsidR="00CC1428" w:rsidRPr="0072610F" w:rsidRDefault="00CC1428" w:rsidP="00CC1428">
      <w:pPr>
        <w:pStyle w:val="paraPuce"/>
        <w:rPr>
          <w:lang w:val="fr-FR"/>
        </w:rPr>
      </w:pPr>
      <w:r w:rsidRPr="0072610F">
        <w:rPr>
          <w:lang w:val="fr-FR"/>
        </w:rPr>
        <w:t>Un maximum de points sera accordé aux applications écrites à l'aide des meilleures pratiques :</w:t>
      </w:r>
    </w:p>
    <w:p w14:paraId="32500BFD" w14:textId="77777777" w:rsidR="00CC1428" w:rsidRDefault="00CC1428" w:rsidP="00CC1428">
      <w:pPr>
        <w:pStyle w:val="paraPuce"/>
        <w:numPr>
          <w:ilvl w:val="1"/>
          <w:numId w:val="2"/>
        </w:numPr>
        <w:rPr>
          <w:lang w:val="fr-FR"/>
        </w:rPr>
      </w:pPr>
      <w:r>
        <w:rPr>
          <w:lang w:val="fr-FR"/>
        </w:rPr>
        <w:t xml:space="preserve">Utilisation de components (Podcast, Episode, </w:t>
      </w:r>
      <w:proofErr w:type="spellStart"/>
      <w:r>
        <w:rPr>
          <w:lang w:val="fr-FR"/>
        </w:rPr>
        <w:t>Footer</w:t>
      </w:r>
      <w:proofErr w:type="spellEnd"/>
      <w:r>
        <w:rPr>
          <w:lang w:val="fr-FR"/>
        </w:rPr>
        <w:t>, autres?)</w:t>
      </w:r>
    </w:p>
    <w:p w14:paraId="43E8C778" w14:textId="77777777" w:rsidR="00CC1428" w:rsidRDefault="00CC1428" w:rsidP="00CC1428">
      <w:pPr>
        <w:pStyle w:val="paraPuce"/>
        <w:numPr>
          <w:ilvl w:val="1"/>
          <w:numId w:val="2"/>
        </w:numPr>
        <w:rPr>
          <w:lang w:val="fr-FR"/>
        </w:rPr>
      </w:pPr>
      <w:r>
        <w:rPr>
          <w:lang w:val="fr-FR"/>
        </w:rPr>
        <w:t>Clarté du code</w:t>
      </w:r>
    </w:p>
    <w:p w14:paraId="54392946" w14:textId="77777777" w:rsidR="00CC1428" w:rsidRDefault="00CC1428" w:rsidP="00CC1428">
      <w:pPr>
        <w:pStyle w:val="paraPuce"/>
        <w:numPr>
          <w:ilvl w:val="1"/>
          <w:numId w:val="2"/>
        </w:numPr>
        <w:rPr>
          <w:lang w:val="fr-FR"/>
        </w:rPr>
      </w:pPr>
      <w:r>
        <w:rPr>
          <w:lang w:val="fr-FR"/>
        </w:rPr>
        <w:t xml:space="preserve">Pas de warnings ou erreurs REACT (vérifiez la console du navigateur).  </w:t>
      </w:r>
    </w:p>
    <w:p w14:paraId="2FF144BD" w14:textId="1B512DF5" w:rsidR="00CC1428" w:rsidRDefault="00CC1428" w:rsidP="00CC1428">
      <w:pPr>
        <w:pStyle w:val="paraPuce"/>
        <w:numPr>
          <w:ilvl w:val="1"/>
          <w:numId w:val="2"/>
        </w:numPr>
        <w:rPr>
          <w:lang w:val="fr-FR"/>
        </w:rPr>
      </w:pPr>
      <w:r>
        <w:rPr>
          <w:lang w:val="fr-FR"/>
        </w:rPr>
        <w:t xml:space="preserve">Pas d'erreur de </w:t>
      </w:r>
      <w:r w:rsidRPr="0092678A">
        <w:rPr>
          <w:rStyle w:val="codeCar"/>
        </w:rPr>
        <w:t>lint</w:t>
      </w:r>
      <w:r>
        <w:rPr>
          <w:lang w:val="fr-FR"/>
        </w:rPr>
        <w:t xml:space="preserve"> (utilisez "</w:t>
      </w:r>
      <w:r w:rsidRPr="0092678A">
        <w:rPr>
          <w:rStyle w:val="codeCar"/>
        </w:rPr>
        <w:t>npm run lint</w:t>
      </w:r>
      <w:r>
        <w:rPr>
          <w:lang w:val="fr-FR"/>
        </w:rPr>
        <w:t>" et "</w:t>
      </w:r>
      <w:r w:rsidRPr="0092678A">
        <w:rPr>
          <w:rStyle w:val="codeCar"/>
        </w:rPr>
        <w:t>npm run fix</w:t>
      </w:r>
      <w:r>
        <w:rPr>
          <w:lang w:val="fr-FR"/>
        </w:rPr>
        <w:t xml:space="preserve">").  Ne modifiez pas le fichier </w:t>
      </w:r>
      <w:r w:rsidRPr="0092678A">
        <w:rPr>
          <w:rStyle w:val="codeCar"/>
          <w:lang w:val="fr-FR"/>
        </w:rPr>
        <w:t>eslintrc.json</w:t>
      </w:r>
      <w:r>
        <w:rPr>
          <w:lang w:val="fr-FR"/>
        </w:rPr>
        <w:t xml:space="preserve"> pour désactiver des règles de validation eslint.  N'utilisez pas non plus de directives pour désactiver des erreurs eslint sauf pour les react/</w:t>
      </w:r>
      <w:proofErr w:type="spellStart"/>
      <w:r>
        <w:rPr>
          <w:lang w:val="fr-FR"/>
        </w:rPr>
        <w:t>prop</w:t>
      </w:r>
      <w:proofErr w:type="spellEnd"/>
      <w:r>
        <w:rPr>
          <w:lang w:val="fr-FR"/>
        </w:rPr>
        <w:t>-types, que vous pouvez désactiver.</w:t>
      </w:r>
    </w:p>
    <w:p w14:paraId="453FDD4E" w14:textId="7EAF825B" w:rsidR="00CC1428" w:rsidRDefault="00CC1428" w:rsidP="00CC1428">
      <w:pPr>
        <w:ind w:left="1440"/>
        <w:jc w:val="left"/>
        <w:rPr>
          <w:lang w:val="fr-FR"/>
        </w:rPr>
      </w:pPr>
      <w:r w:rsidRPr="00CC1428">
        <w:rPr>
          <w:noProof/>
        </w:rPr>
        <w:drawing>
          <wp:inline distT="0" distB="0" distL="0" distR="0" wp14:anchorId="2E28C91B" wp14:editId="6DB7E7F3">
            <wp:extent cx="4829849" cy="724001"/>
            <wp:effectExtent l="0" t="0" r="8890" b="0"/>
            <wp:docPr id="1816434537" name="Image 1"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34537" name="Image 1" descr="Une image contenant texte, Police, blanc, typographie&#10;&#10;Description générée automatiquement"/>
                    <pic:cNvPicPr/>
                  </pic:nvPicPr>
                  <pic:blipFill>
                    <a:blip r:embed="rId8"/>
                    <a:stretch>
                      <a:fillRect/>
                    </a:stretch>
                  </pic:blipFill>
                  <pic:spPr>
                    <a:xfrm>
                      <a:off x="0" y="0"/>
                      <a:ext cx="4829849" cy="724001"/>
                    </a:xfrm>
                    <a:prstGeom prst="rect">
                      <a:avLst/>
                    </a:prstGeom>
                  </pic:spPr>
                </pic:pic>
              </a:graphicData>
            </a:graphic>
          </wp:inline>
        </w:drawing>
      </w:r>
    </w:p>
    <w:p w14:paraId="55E6C620" w14:textId="77777777" w:rsidR="00CC1428" w:rsidRPr="00EB22A7" w:rsidRDefault="00CC1428" w:rsidP="00CC1428">
      <w:pPr>
        <w:pStyle w:val="paraPuce"/>
        <w:rPr>
          <w:color w:val="FF0000"/>
          <w:lang w:val="fr-FR"/>
        </w:rPr>
      </w:pPr>
      <w:r w:rsidRPr="00EB22A7">
        <w:rPr>
          <w:color w:val="FF0000"/>
          <w:lang w:val="fr-FR"/>
        </w:rPr>
        <w:t>N'utilisez pas de composantes externes (par exemple pour la pagination, codez ces composants vous-mêmes).</w:t>
      </w:r>
    </w:p>
    <w:p w14:paraId="7B5BCC6F" w14:textId="21474D69" w:rsidR="00CC1428" w:rsidRDefault="00CC1428" w:rsidP="00CC1428">
      <w:pPr>
        <w:pStyle w:val="paraPuce"/>
      </w:pPr>
      <w:r>
        <w:t xml:space="preserve">Un compte a été créé pour vous: </w:t>
      </w:r>
      <w:r w:rsidRPr="00B778B1">
        <w:t>e1234567@site.com/</w:t>
      </w:r>
      <w:r w:rsidRPr="0072610F">
        <w:rPr>
          <w:color w:val="FF0000"/>
        </w:rPr>
        <w:t>eE1234567!</w:t>
      </w:r>
      <w:r>
        <w:t xml:space="preserve"> où 1234567 est votre numéro de matricule.</w:t>
      </w:r>
      <w:r w:rsidR="00003BAF">
        <w:t xml:space="preserve">  Trois podcasts ont été ajoutés à vos abonnements.</w:t>
      </w:r>
    </w:p>
    <w:p w14:paraId="57663EFE" w14:textId="77777777" w:rsidR="00003BAF" w:rsidRPr="00A50630" w:rsidRDefault="00003BAF" w:rsidP="00003BAF"/>
    <w:p w14:paraId="088B8997" w14:textId="77777777" w:rsidR="00003BAF" w:rsidRPr="00A50630" w:rsidRDefault="00003BAF" w:rsidP="00003BAF">
      <w:pPr>
        <w:pBdr>
          <w:top w:val="single" w:sz="4" w:space="1" w:color="auto"/>
          <w:left w:val="single" w:sz="4" w:space="4" w:color="auto"/>
          <w:bottom w:val="single" w:sz="4" w:space="1" w:color="auto"/>
          <w:right w:val="single" w:sz="4" w:space="4" w:color="auto"/>
        </w:pBdr>
        <w:jc w:val="center"/>
        <w:rPr>
          <w:b/>
          <w:bCs/>
          <w:color w:val="FF0000"/>
          <w:sz w:val="40"/>
          <w:szCs w:val="40"/>
        </w:rPr>
      </w:pPr>
      <w:r w:rsidRPr="00A50630">
        <w:rPr>
          <w:b/>
          <w:bCs/>
          <w:color w:val="FF0000"/>
          <w:sz w:val="40"/>
          <w:szCs w:val="40"/>
        </w:rPr>
        <w:t>NOTE</w:t>
      </w:r>
    </w:p>
    <w:p w14:paraId="6C2A2E3C" w14:textId="77777777" w:rsidR="00003BAF" w:rsidRPr="00A50630" w:rsidRDefault="00003BAF" w:rsidP="00003BAF">
      <w:pPr>
        <w:pBdr>
          <w:top w:val="single" w:sz="4" w:space="1" w:color="auto"/>
          <w:left w:val="single" w:sz="4" w:space="4" w:color="auto"/>
          <w:bottom w:val="single" w:sz="4" w:space="1" w:color="auto"/>
          <w:right w:val="single" w:sz="4" w:space="4" w:color="auto"/>
        </w:pBdr>
        <w:jc w:val="center"/>
        <w:rPr>
          <w:b/>
          <w:bCs/>
          <w:color w:val="FF0000"/>
        </w:rPr>
      </w:pPr>
      <w:r w:rsidRPr="00A50630">
        <w:rPr>
          <w:b/>
          <w:bCs/>
          <w:color w:val="FF0000"/>
        </w:rPr>
        <w:t xml:space="preserve">Un dépôt gitlab a été créé pour vous avec un projet initial.  </w:t>
      </w:r>
      <w:r>
        <w:rPr>
          <w:b/>
          <w:bCs/>
          <w:color w:val="FF0000"/>
        </w:rPr>
        <w:t>Le projet est réalisé de façon individuelle.</w:t>
      </w:r>
    </w:p>
    <w:p w14:paraId="293C9F78" w14:textId="77777777" w:rsidR="00003BAF" w:rsidRDefault="00003BAF" w:rsidP="00003BAF"/>
    <w:p w14:paraId="15BE992F" w14:textId="694B558E" w:rsidR="00003BAF" w:rsidRDefault="00C2503C" w:rsidP="00003BAF">
      <w:pPr>
        <w:jc w:val="center"/>
      </w:pPr>
      <w:hyperlink r:id="rId9" w:history="1">
        <w:r w:rsidR="00003BAF">
          <w:rPr>
            <w:rStyle w:val="Lienhypertexte"/>
          </w:rPr>
          <w:t>https://gitlab.com/cegepmaisonneuve/aut23/5d6/tp2/</w:t>
        </w:r>
      </w:hyperlink>
    </w:p>
    <w:p w14:paraId="28C81A08" w14:textId="77777777" w:rsidR="00003BAF" w:rsidRPr="00003BAF" w:rsidRDefault="00003BAF" w:rsidP="00CC1428"/>
    <w:p w14:paraId="198F5988" w14:textId="5045EB50" w:rsidR="00AF55BD" w:rsidRPr="00472B45" w:rsidRDefault="006848D0" w:rsidP="00472B45">
      <w:pPr>
        <w:pStyle w:val="Titre1"/>
      </w:pPr>
      <w:r w:rsidRPr="00472B45">
        <w:t>Réalisation</w:t>
      </w:r>
    </w:p>
    <w:p w14:paraId="4F24D53E" w14:textId="5532C171" w:rsidR="00F00A58" w:rsidRDefault="006848D0" w:rsidP="006848D0">
      <w:pPr>
        <w:pStyle w:val="paraPuce"/>
        <w:rPr>
          <w:lang w:val="fr-FR"/>
        </w:rPr>
      </w:pPr>
      <w:r>
        <w:rPr>
          <w:lang w:val="fr-FR"/>
        </w:rPr>
        <w:t>Consiste à écrire un</w:t>
      </w:r>
      <w:r w:rsidR="00F94169">
        <w:rPr>
          <w:lang w:val="fr-FR"/>
        </w:rPr>
        <w:t xml:space="preserve"> le code </w:t>
      </w:r>
      <w:r w:rsidR="00CC1428">
        <w:rPr>
          <w:lang w:val="fr-FR"/>
        </w:rPr>
        <w:t>REACT</w:t>
      </w:r>
      <w:r>
        <w:rPr>
          <w:lang w:val="fr-FR"/>
        </w:rPr>
        <w:t xml:space="preserve"> nécessaire pour exploiter l'API </w:t>
      </w:r>
      <w:hyperlink r:id="rId10" w:history="1">
        <w:r w:rsidR="006A6F5A">
          <w:rPr>
            <w:rStyle w:val="Lienhypertexte"/>
            <w:lang w:val="fr-FR"/>
          </w:rPr>
          <w:t>https://podcastsapi.herokuapp.com/</w:t>
        </w:r>
      </w:hyperlink>
      <w:r>
        <w:rPr>
          <w:lang w:val="fr-FR"/>
        </w:rPr>
        <w:t>.</w:t>
      </w:r>
    </w:p>
    <w:p w14:paraId="2BE60FF5" w14:textId="0A101A2E" w:rsidR="006A6F5A" w:rsidRDefault="006A6F5A" w:rsidP="006848D0">
      <w:pPr>
        <w:pStyle w:val="paraPuce"/>
        <w:rPr>
          <w:lang w:val="fr-FR"/>
        </w:rPr>
      </w:pPr>
      <w:r>
        <w:rPr>
          <w:lang w:val="fr-FR"/>
        </w:rPr>
        <w:t xml:space="preserve">Voir </w:t>
      </w:r>
      <w:r w:rsidR="00254EF0">
        <w:rPr>
          <w:lang w:val="fr-FR"/>
        </w:rPr>
        <w:t>tp2-</w:t>
      </w:r>
      <w:r w:rsidR="00CC1428">
        <w:rPr>
          <w:lang w:val="fr-FR"/>
        </w:rPr>
        <w:t>*</w:t>
      </w:r>
      <w:r w:rsidR="00254EF0">
        <w:rPr>
          <w:lang w:val="fr-FR"/>
        </w:rPr>
        <w:t>.gif</w:t>
      </w:r>
      <w:r>
        <w:rPr>
          <w:lang w:val="fr-FR"/>
        </w:rPr>
        <w:t>.</w:t>
      </w:r>
    </w:p>
    <w:p w14:paraId="31A1BF5F" w14:textId="06B57F6A" w:rsidR="006848D0" w:rsidRPr="001D65BC" w:rsidRDefault="006848D0" w:rsidP="00254EF0">
      <w:pPr>
        <w:rPr>
          <w:noProof/>
        </w:rPr>
      </w:pPr>
    </w:p>
    <w:p w14:paraId="1A1C7EE6" w14:textId="6EB7DD5B" w:rsidR="00003BAF" w:rsidRPr="00472B45" w:rsidRDefault="00003BAF" w:rsidP="00003BAF">
      <w:pPr>
        <w:pStyle w:val="Titre1"/>
      </w:pPr>
      <w:r>
        <w:t>Remise</w:t>
      </w:r>
    </w:p>
    <w:p w14:paraId="09AC526A" w14:textId="077BE8CA" w:rsidR="00003BAF" w:rsidRDefault="00003BAF" w:rsidP="00003BAF">
      <w:pPr>
        <w:pStyle w:val="paraPuce"/>
        <w:rPr>
          <w:lang w:val="fr-FR"/>
        </w:rPr>
      </w:pPr>
      <w:r>
        <w:rPr>
          <w:lang w:val="fr-FR"/>
        </w:rPr>
        <w:t>Faire un git/push.</w:t>
      </w:r>
    </w:p>
    <w:p w14:paraId="5E7B4735" w14:textId="77777777" w:rsidR="00CC1428" w:rsidRDefault="00CC1428">
      <w:pPr>
        <w:rPr>
          <w:rFonts w:eastAsia="Times New Roman" w:cs="Arial"/>
          <w:b/>
          <w:sz w:val="28"/>
          <w:szCs w:val="28"/>
          <w:lang w:val="fr-FR" w:eastAsia="fr-FR"/>
        </w:rPr>
      </w:pPr>
      <w:r>
        <w:br w:type="page"/>
      </w:r>
    </w:p>
    <w:p w14:paraId="7BE5C2B9" w14:textId="6F34FA82" w:rsidR="006A6F5A" w:rsidRDefault="006A6F5A" w:rsidP="006A6F5A">
      <w:pPr>
        <w:pStyle w:val="Titre1"/>
      </w:pPr>
      <w:r>
        <w:lastRenderedPageBreak/>
        <w:t>Page d'accueil</w:t>
      </w:r>
    </w:p>
    <w:p w14:paraId="67CDBEC7" w14:textId="3C0A38E2" w:rsidR="00F94169" w:rsidRPr="006A6F5A" w:rsidRDefault="006A6F5A" w:rsidP="00F94169">
      <w:pPr>
        <w:pStyle w:val="paraPuce"/>
        <w:rPr>
          <w:lang w:val="fr-FR"/>
        </w:rPr>
      </w:pPr>
      <w:r w:rsidRPr="006A6F5A">
        <w:rPr>
          <w:lang w:val="fr-FR"/>
        </w:rPr>
        <w:t xml:space="preserve">Afficher les </w:t>
      </w:r>
      <w:r w:rsidR="00CC1428">
        <w:rPr>
          <w:lang w:val="fr-FR"/>
        </w:rPr>
        <w:t>3</w:t>
      </w:r>
      <w:r w:rsidRPr="006A6F5A">
        <w:rPr>
          <w:lang w:val="fr-FR"/>
        </w:rPr>
        <w:t xml:space="preserve">0 podcasts les plus populaires </w:t>
      </w:r>
      <w:r>
        <w:rPr>
          <w:lang w:val="fr-FR"/>
        </w:rPr>
        <w:t xml:space="preserve">(voir méthode </w:t>
      </w:r>
      <w:hyperlink r:id="rId11" w:anchor="/default/get_podcasts_top" w:history="1">
        <w:r w:rsidRPr="00254EF0">
          <w:rPr>
            <w:rStyle w:val="Lienhypertexte"/>
            <w:lang w:val="fr-FR"/>
          </w:rPr>
          <w:t>/podcasts/top</w:t>
        </w:r>
      </w:hyperlink>
      <w:r>
        <w:rPr>
          <w:lang w:val="fr-FR"/>
        </w:rPr>
        <w:t xml:space="preserve"> de l'api).</w:t>
      </w:r>
    </w:p>
    <w:p w14:paraId="032A7E12" w14:textId="0F32AB3F" w:rsidR="00472B45" w:rsidRDefault="00F94169" w:rsidP="00F94169">
      <w:pPr>
        <w:pStyle w:val="paraPuce"/>
        <w:rPr>
          <w:lang w:val="fr-FR"/>
        </w:rPr>
      </w:pPr>
      <w:r>
        <w:rPr>
          <w:lang w:val="fr-FR"/>
        </w:rPr>
        <w:t xml:space="preserve">On affiche les </w:t>
      </w:r>
      <w:r w:rsidR="006A6F5A">
        <w:rPr>
          <w:lang w:val="fr-FR"/>
        </w:rPr>
        <w:t>podcasts</w:t>
      </w:r>
      <w:r>
        <w:rPr>
          <w:lang w:val="fr-FR"/>
        </w:rPr>
        <w:t xml:space="preserve"> en </w:t>
      </w:r>
      <w:r w:rsidR="00254EF0">
        <w:rPr>
          <w:lang w:val="fr-FR"/>
        </w:rPr>
        <w:t>4</w:t>
      </w:r>
      <w:r>
        <w:rPr>
          <w:lang w:val="fr-FR"/>
        </w:rPr>
        <w:t xml:space="preserve"> colonnes en mode desktop, 3 colonnes en mode tablette et</w:t>
      </w:r>
      <w:r w:rsidR="006A6F5A">
        <w:rPr>
          <w:lang w:val="fr-FR"/>
        </w:rPr>
        <w:t xml:space="preserve"> </w:t>
      </w:r>
      <w:r w:rsidR="00CC1428">
        <w:rPr>
          <w:lang w:val="fr-FR"/>
        </w:rPr>
        <w:t>deux</w:t>
      </w:r>
      <w:r>
        <w:rPr>
          <w:lang w:val="fr-FR"/>
        </w:rPr>
        <w:t xml:space="preserve"> colonne</w:t>
      </w:r>
      <w:r w:rsidR="00CC1428">
        <w:rPr>
          <w:lang w:val="fr-FR"/>
        </w:rPr>
        <w:t>s</w:t>
      </w:r>
      <w:r>
        <w:rPr>
          <w:lang w:val="fr-FR"/>
        </w:rPr>
        <w:t xml:space="preserve"> en mode mobile.</w:t>
      </w:r>
    </w:p>
    <w:p w14:paraId="73EFB944" w14:textId="1ADF3903" w:rsidR="00F94169" w:rsidRDefault="00F94169" w:rsidP="00F94169">
      <w:pPr>
        <w:pStyle w:val="paraPuce"/>
        <w:rPr>
          <w:lang w:val="fr-FR"/>
        </w:rPr>
      </w:pPr>
      <w:r>
        <w:rPr>
          <w:lang w:val="fr-FR"/>
        </w:rPr>
        <w:t>Indiquer votre matricule (e1234567) au bas de la page (</w:t>
      </w:r>
      <w:hyperlink r:id="rId12" w:history="1">
        <w:r w:rsidRPr="00F94169">
          <w:rPr>
            <w:rStyle w:val="Lienhypertexte"/>
            <w:rFonts w:ascii="Consolas" w:hAnsi="Consolas" w:cs="Consolas"/>
            <w:noProof/>
            <w:szCs w:val="20"/>
          </w:rPr>
          <w:t>footer</w:t>
        </w:r>
      </w:hyperlink>
      <w:r>
        <w:rPr>
          <w:lang w:val="fr-FR"/>
        </w:rPr>
        <w:t>).</w:t>
      </w:r>
    </w:p>
    <w:p w14:paraId="783ADF30" w14:textId="5CC53A4F" w:rsidR="00DC1940" w:rsidRDefault="00DC1940" w:rsidP="00D96777">
      <w:pPr>
        <w:pStyle w:val="paraPuce"/>
        <w:rPr>
          <w:lang w:val="fr-FR"/>
        </w:rPr>
      </w:pPr>
      <w:r>
        <w:rPr>
          <w:lang w:val="fr-FR"/>
        </w:rPr>
        <w:t>Pour chacun des podcasts, le nom (</w:t>
      </w:r>
      <w:r w:rsidRPr="00DC1940">
        <w:rPr>
          <w:rStyle w:val="codeCar"/>
        </w:rPr>
        <w:t>name</w:t>
      </w:r>
      <w:r>
        <w:rPr>
          <w:lang w:val="fr-FR"/>
        </w:rPr>
        <w:t>), l'auteur (</w:t>
      </w:r>
      <w:r w:rsidRPr="00DC1940">
        <w:rPr>
          <w:rStyle w:val="codeCar"/>
        </w:rPr>
        <w:t>artist</w:t>
      </w:r>
      <w:r>
        <w:rPr>
          <w:lang w:val="fr-FR"/>
        </w:rPr>
        <w:t>) et l'image (</w:t>
      </w:r>
      <w:r w:rsidRPr="00DC1940">
        <w:rPr>
          <w:rStyle w:val="codeCar"/>
        </w:rPr>
        <w:t>artworkUrl</w:t>
      </w:r>
      <w:r>
        <w:rPr>
          <w:lang w:val="fr-FR"/>
        </w:rPr>
        <w:t>) du podcast sont affichées.</w:t>
      </w:r>
    </w:p>
    <w:p w14:paraId="155AE05D" w14:textId="3BD5E206" w:rsidR="00E17A94" w:rsidRPr="00E17A94" w:rsidRDefault="00E17A94" w:rsidP="00E17A94">
      <w:pPr>
        <w:pStyle w:val="paraPuce"/>
        <w:rPr>
          <w:lang w:val="fr-FR"/>
        </w:rPr>
      </w:pPr>
      <w:r>
        <w:rPr>
          <w:lang w:val="fr-FR"/>
        </w:rPr>
        <w:t xml:space="preserve">Un clic sur un podcast permet de passer à la page </w:t>
      </w:r>
      <w:r w:rsidRPr="00254EF0">
        <w:rPr>
          <w:rStyle w:val="codeCar"/>
        </w:rPr>
        <w:t>detailspodcas</w:t>
      </w:r>
      <w:r w:rsidR="00CC1428">
        <w:rPr>
          <w:rStyle w:val="codeCar"/>
        </w:rPr>
        <w:t>t</w:t>
      </w:r>
      <w:r>
        <w:rPr>
          <w:lang w:val="fr-FR"/>
        </w:rPr>
        <w:t>.</w:t>
      </w:r>
    </w:p>
    <w:p w14:paraId="03E69591" w14:textId="6DF9EDA7" w:rsidR="00D96777" w:rsidRDefault="00FC3479" w:rsidP="00C276C0">
      <w:pPr>
        <w:ind w:left="708"/>
        <w:rPr>
          <w:lang w:val="fr-FR"/>
        </w:rPr>
      </w:pPr>
      <w:r w:rsidRPr="00FC3479">
        <w:rPr>
          <w:noProof/>
          <w:lang w:val="fr-FR"/>
        </w:rPr>
        <w:drawing>
          <wp:inline distT="0" distB="0" distL="0" distR="0" wp14:anchorId="101E4B63" wp14:editId="04E52429">
            <wp:extent cx="5496449" cy="4406009"/>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125" cy="4438615"/>
                    </a:xfrm>
                    <a:prstGeom prst="rect">
                      <a:avLst/>
                    </a:prstGeom>
                  </pic:spPr>
                </pic:pic>
              </a:graphicData>
            </a:graphic>
          </wp:inline>
        </w:drawing>
      </w:r>
    </w:p>
    <w:p w14:paraId="7274BF89" w14:textId="3F2F029A" w:rsidR="00E17A94" w:rsidRDefault="00E17A94" w:rsidP="00E17A94">
      <w:pPr>
        <w:pStyle w:val="paraPuce"/>
        <w:rPr>
          <w:lang w:val="fr-FR"/>
        </w:rPr>
      </w:pPr>
      <w:r>
        <w:rPr>
          <w:lang w:val="fr-FR"/>
        </w:rPr>
        <w:t>Une zone de filtre permet de filtrer les podcasts à l'aide de leur nom (</w:t>
      </w:r>
      <w:r w:rsidRPr="00DC1940">
        <w:rPr>
          <w:rStyle w:val="codeCar"/>
        </w:rPr>
        <w:t>name</w:t>
      </w:r>
      <w:r>
        <w:rPr>
          <w:lang w:val="fr-FR"/>
        </w:rPr>
        <w:t>).</w:t>
      </w:r>
    </w:p>
    <w:p w14:paraId="3F462567" w14:textId="77777777" w:rsidR="00E17A94" w:rsidRDefault="00E17A94" w:rsidP="00E17A94">
      <w:pPr>
        <w:ind w:left="708"/>
        <w:rPr>
          <w:lang w:val="fr-FR"/>
        </w:rPr>
      </w:pPr>
      <w:r w:rsidRPr="00E17A94">
        <w:rPr>
          <w:noProof/>
          <w:lang w:val="fr-FR"/>
        </w:rPr>
        <w:lastRenderedPageBreak/>
        <w:drawing>
          <wp:inline distT="0" distB="0" distL="0" distR="0" wp14:anchorId="0A198DB6" wp14:editId="4048D2B8">
            <wp:extent cx="5672295" cy="3107819"/>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9581" cy="3122769"/>
                    </a:xfrm>
                    <a:prstGeom prst="rect">
                      <a:avLst/>
                    </a:prstGeom>
                  </pic:spPr>
                </pic:pic>
              </a:graphicData>
            </a:graphic>
          </wp:inline>
        </w:drawing>
      </w:r>
    </w:p>
    <w:p w14:paraId="093405C4" w14:textId="1175ABCC" w:rsidR="00FC3479" w:rsidRDefault="00FC3479" w:rsidP="00FC3479">
      <w:pPr>
        <w:pStyle w:val="paraPuce"/>
        <w:rPr>
          <w:lang w:val="fr-FR"/>
        </w:rPr>
      </w:pPr>
      <w:r>
        <w:rPr>
          <w:lang w:val="fr-FR"/>
        </w:rPr>
        <w:t xml:space="preserve">Au bas de la page, un système de pagination permet la navigation.  </w:t>
      </w:r>
      <w:r w:rsidR="00D050B7">
        <w:rPr>
          <w:lang w:val="fr-FR"/>
        </w:rPr>
        <w:t>Il y a un lien permettant de se déplacer vers le numéro de page directement.  Aussi, un bouton page suivante et page précédente sont présents.  Le nombre de pages varie en fonction du filtre de recherche par nom et du nombre de podcasts par page.</w:t>
      </w:r>
    </w:p>
    <w:p w14:paraId="39AB88C9" w14:textId="77777777" w:rsidR="00FC3479" w:rsidRDefault="00FC3479" w:rsidP="00FC3479">
      <w:pPr>
        <w:ind w:left="708"/>
        <w:rPr>
          <w:lang w:val="fr-FR"/>
        </w:rPr>
      </w:pPr>
      <w:r w:rsidRPr="00FC3479">
        <w:rPr>
          <w:noProof/>
          <w:lang w:val="fr-FR"/>
        </w:rPr>
        <w:drawing>
          <wp:inline distT="0" distB="0" distL="0" distR="0" wp14:anchorId="5F7BB883" wp14:editId="2DFEB6F9">
            <wp:extent cx="5689527" cy="507442"/>
            <wp:effectExtent l="0" t="0" r="698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806"/>
                    <a:stretch/>
                  </pic:blipFill>
                  <pic:spPr bwMode="auto">
                    <a:xfrm>
                      <a:off x="0" y="0"/>
                      <a:ext cx="5759578" cy="513690"/>
                    </a:xfrm>
                    <a:prstGeom prst="rect">
                      <a:avLst/>
                    </a:prstGeom>
                    <a:ln>
                      <a:noFill/>
                    </a:ln>
                    <a:extLst>
                      <a:ext uri="{53640926-AAD7-44D8-BBD7-CCE9431645EC}">
                        <a14:shadowObscured xmlns:a14="http://schemas.microsoft.com/office/drawing/2010/main"/>
                      </a:ext>
                    </a:extLst>
                  </pic:spPr>
                </pic:pic>
              </a:graphicData>
            </a:graphic>
          </wp:inline>
        </w:drawing>
      </w:r>
    </w:p>
    <w:p w14:paraId="6BDE9078" w14:textId="174CC305" w:rsidR="00BC075B" w:rsidRDefault="00BC075B" w:rsidP="00FC3479">
      <w:pPr>
        <w:pStyle w:val="paraPuce"/>
        <w:rPr>
          <w:lang w:val="fr-FR"/>
        </w:rPr>
      </w:pPr>
      <w:r>
        <w:rPr>
          <w:lang w:val="fr-FR"/>
        </w:rPr>
        <w:t>Le système de pagination indique la page courante.</w:t>
      </w:r>
    </w:p>
    <w:p w14:paraId="16632DDC" w14:textId="277047A1" w:rsidR="00BC075B" w:rsidRDefault="00BC075B" w:rsidP="00FC3479">
      <w:pPr>
        <w:pStyle w:val="paraPuce"/>
        <w:rPr>
          <w:lang w:val="fr-FR"/>
        </w:rPr>
      </w:pPr>
      <w:r>
        <w:rPr>
          <w:lang w:val="fr-FR"/>
        </w:rPr>
        <w:t>Les liens de pagination suivant et précédent sont désactivés au</w:t>
      </w:r>
      <w:r w:rsidR="000A5683">
        <w:rPr>
          <w:lang w:val="fr-FR"/>
        </w:rPr>
        <w:t>x</w:t>
      </w:r>
      <w:r>
        <w:rPr>
          <w:lang w:val="fr-FR"/>
        </w:rPr>
        <w:t xml:space="preserve"> moments opportuns.</w:t>
      </w:r>
    </w:p>
    <w:p w14:paraId="2EDC9465" w14:textId="0898E039" w:rsidR="00FC3479" w:rsidRDefault="00FC3479" w:rsidP="00FC3479">
      <w:pPr>
        <w:pStyle w:val="paraPuce"/>
        <w:rPr>
          <w:lang w:val="fr-FR"/>
        </w:rPr>
      </w:pPr>
      <w:r>
        <w:rPr>
          <w:lang w:val="fr-FR"/>
        </w:rPr>
        <w:t>Le nombre de podcasts par page est soit 8, 12 ou 24.</w:t>
      </w:r>
    </w:p>
    <w:p w14:paraId="2B9B0477" w14:textId="6A4C7D4F" w:rsidR="00FC3479" w:rsidRDefault="00FC3479" w:rsidP="00FC3479">
      <w:pPr>
        <w:ind w:left="708"/>
        <w:rPr>
          <w:lang w:val="fr-FR"/>
        </w:rPr>
      </w:pPr>
      <w:r w:rsidRPr="00FC3479">
        <w:rPr>
          <w:noProof/>
          <w:lang w:val="fr-FR"/>
        </w:rPr>
        <w:drawing>
          <wp:inline distT="0" distB="0" distL="0" distR="0" wp14:anchorId="72C884E0" wp14:editId="094672CA">
            <wp:extent cx="2581635" cy="971686"/>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6"/>
                    <a:stretch>
                      <a:fillRect/>
                    </a:stretch>
                  </pic:blipFill>
                  <pic:spPr>
                    <a:xfrm>
                      <a:off x="0" y="0"/>
                      <a:ext cx="2581635" cy="971686"/>
                    </a:xfrm>
                    <a:prstGeom prst="rect">
                      <a:avLst/>
                    </a:prstGeom>
                  </pic:spPr>
                </pic:pic>
              </a:graphicData>
            </a:graphic>
          </wp:inline>
        </w:drawing>
      </w:r>
    </w:p>
    <w:p w14:paraId="1370357D" w14:textId="76E24B30" w:rsidR="00D050B7" w:rsidRDefault="00D050B7" w:rsidP="00D050B7">
      <w:pPr>
        <w:pStyle w:val="paraPuce"/>
        <w:rPr>
          <w:lang w:val="fr-FR"/>
        </w:rPr>
      </w:pPr>
      <w:r>
        <w:rPr>
          <w:lang w:val="fr-FR"/>
        </w:rPr>
        <w:t>Le nombre de podcasts par page persiste entre les lancements de l’application.</w:t>
      </w:r>
    </w:p>
    <w:p w14:paraId="6899B8FE" w14:textId="77777777" w:rsidR="00DC1940" w:rsidRDefault="00DC1940">
      <w:pPr>
        <w:rPr>
          <w:rFonts w:eastAsia="Times New Roman" w:cs="Arial"/>
          <w:lang w:val="fr-FR" w:eastAsia="fr-FR"/>
        </w:rPr>
      </w:pPr>
      <w:r>
        <w:rPr>
          <w:lang w:val="fr-FR"/>
        </w:rPr>
        <w:br w:type="page"/>
      </w:r>
    </w:p>
    <w:p w14:paraId="298BF40F" w14:textId="76145302" w:rsidR="00C276C0" w:rsidRDefault="00C276C0" w:rsidP="00C276C0">
      <w:pPr>
        <w:pStyle w:val="paraPuce"/>
        <w:rPr>
          <w:lang w:val="fr-FR"/>
        </w:rPr>
      </w:pPr>
      <w:r>
        <w:rPr>
          <w:lang w:val="fr-FR"/>
        </w:rPr>
        <w:lastRenderedPageBreak/>
        <w:t xml:space="preserve">Les données retournées par la méthode </w:t>
      </w:r>
      <w:hyperlink r:id="rId17" w:anchor="/default/get_podcasts_top" w:history="1">
        <w:r w:rsidR="00C83AEB" w:rsidRPr="00254EF0">
          <w:rPr>
            <w:rStyle w:val="Lienhypertexte"/>
            <w:lang w:val="fr-FR"/>
          </w:rPr>
          <w:t>/podcasts/top</w:t>
        </w:r>
      </w:hyperlink>
      <w:r>
        <w:rPr>
          <w:lang w:val="fr-FR"/>
        </w:rPr>
        <w:t xml:space="preserve"> ont le format suivant:</w:t>
      </w:r>
    </w:p>
    <w:p w14:paraId="75989F43" w14:textId="4B8FEA9A"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w:t>
      </w:r>
    </w:p>
    <w:p w14:paraId="27871FED" w14:textId="41EAC1C4"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05E096E6"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"podcastId": "1606242135",</w:t>
      </w:r>
    </w:p>
    <w:p w14:paraId="1409BA31"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"name": "Welcome to Paradise",</w:t>
      </w:r>
    </w:p>
    <w:p w14:paraId="5438ABF6"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"artist": "CBC Podcasts",</w:t>
      </w:r>
    </w:p>
    <w:p w14:paraId="1D29E51F"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"genres": [</w:t>
      </w:r>
    </w:p>
    <w:p w14:paraId="6B478730"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"Society &amp; Culture"</w:t>
      </w:r>
    </w:p>
    <w:p w14:paraId="321A2DBB"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31592AFD" w14:textId="01B8428D"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"artworkUrl": "https://is5-ssl.mzstatic.com/.../250x250bb.png"</w:t>
      </w:r>
    </w:p>
    <w:p w14:paraId="61CF3FC5"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66CE44E0"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"podcastId": "1464919521",</w:t>
      </w:r>
    </w:p>
    <w:p w14:paraId="12353D30"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"name": "Dateline NBC",</w:t>
      </w:r>
    </w:p>
    <w:p w14:paraId="1F791EED"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"artist": "NBC News",</w:t>
      </w:r>
    </w:p>
    <w:p w14:paraId="04A41E54"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"genres": [</w:t>
      </w:r>
    </w:p>
    <w:p w14:paraId="272C20C8"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"True Crime",</w:t>
      </w:r>
    </w:p>
    <w:p w14:paraId="62F26F32"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"News"</w:t>
      </w:r>
    </w:p>
    <w:p w14:paraId="09A0C981"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785F0265" w14:textId="21E13DE2"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"artworkUrl": "https://is1-ssl.mzstatic.com/.../250x250bb.png"</w:t>
      </w:r>
    </w:p>
    <w:p w14:paraId="2EABC202" w14:textId="66184B40"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4D0BC84A" w14:textId="05573860"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7E1A6668" w14:textId="55D79213"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w:t>
      </w:r>
    </w:p>
    <w:p w14:paraId="2C249177" w14:textId="5F7F8557" w:rsidR="00DF42D3" w:rsidRDefault="00DF42D3">
      <w:pPr>
        <w:rPr>
          <w:rFonts w:eastAsia="Times New Roman" w:cs="Arial"/>
          <w:b/>
          <w:sz w:val="28"/>
          <w:szCs w:val="28"/>
          <w:lang w:val="fr-FR" w:eastAsia="fr-FR"/>
        </w:rPr>
      </w:pPr>
    </w:p>
    <w:p w14:paraId="7FDD0CC3" w14:textId="77777777" w:rsidR="00645120" w:rsidRDefault="00645120" w:rsidP="00645120">
      <w:pPr>
        <w:pStyle w:val="Titre1"/>
      </w:pPr>
      <w:r>
        <w:t>Menu</w:t>
      </w:r>
    </w:p>
    <w:p w14:paraId="5E3F8DB3" w14:textId="77777777" w:rsidR="00645120" w:rsidRDefault="00645120" w:rsidP="00645120">
      <w:pPr>
        <w:pStyle w:val="paraPuce"/>
        <w:rPr>
          <w:lang w:val="fr-FR"/>
        </w:rPr>
      </w:pPr>
      <w:r>
        <w:rPr>
          <w:lang w:val="fr-FR"/>
        </w:rPr>
        <w:t xml:space="preserve">Ajouter un menu au projet.  </w:t>
      </w:r>
    </w:p>
    <w:p w14:paraId="472BE56B" w14:textId="77777777" w:rsidR="00645120" w:rsidRDefault="00645120" w:rsidP="00645120">
      <w:pPr>
        <w:pStyle w:val="paraPuce"/>
        <w:rPr>
          <w:lang w:val="fr-FR"/>
        </w:rPr>
      </w:pPr>
      <w:r>
        <w:rPr>
          <w:lang w:val="fr-FR"/>
        </w:rPr>
        <w:t xml:space="preserve">Le menu contient les choix Home, Login et </w:t>
      </w:r>
      <w:proofErr w:type="spellStart"/>
      <w:r w:rsidRPr="00BD6C59">
        <w:rPr>
          <w:lang w:val="fr-FR"/>
        </w:rPr>
        <w:t>SignUp</w:t>
      </w:r>
      <w:proofErr w:type="spellEnd"/>
      <w:r>
        <w:rPr>
          <w:lang w:val="fr-FR"/>
        </w:rPr>
        <w:t xml:space="preserve"> lorsqu'aucun utilisateur est connecté.  </w:t>
      </w:r>
    </w:p>
    <w:p w14:paraId="7A0D0818" w14:textId="77777777" w:rsidR="00645120" w:rsidRDefault="00645120" w:rsidP="00645120">
      <w:pPr>
        <w:ind w:left="708"/>
        <w:rPr>
          <w:lang w:val="fr-FR" w:eastAsia="fr-FR"/>
        </w:rPr>
      </w:pPr>
      <w:r w:rsidRPr="006C08FB">
        <w:rPr>
          <w:noProof/>
          <w:lang w:val="fr-FR" w:eastAsia="fr-FR"/>
        </w:rPr>
        <w:drawing>
          <wp:inline distT="0" distB="0" distL="0" distR="0" wp14:anchorId="3DFE41E8" wp14:editId="5E33386C">
            <wp:extent cx="5692699" cy="279111"/>
            <wp:effectExtent l="19050" t="19050" r="3810" b="26035"/>
            <wp:docPr id="935635973" name="Image 93563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5710" cy="298870"/>
                    </a:xfrm>
                    <a:prstGeom prst="rect">
                      <a:avLst/>
                    </a:prstGeom>
                    <a:ln w="6350" cap="sq">
                      <a:solidFill>
                        <a:srgbClr val="000000"/>
                      </a:solidFill>
                      <a:prstDash val="solid"/>
                      <a:miter lim="800000"/>
                    </a:ln>
                    <a:effectLst/>
                  </pic:spPr>
                </pic:pic>
              </a:graphicData>
            </a:graphic>
          </wp:inline>
        </w:drawing>
      </w:r>
    </w:p>
    <w:p w14:paraId="60FC72D5" w14:textId="77777777" w:rsidR="00645120" w:rsidRDefault="00645120" w:rsidP="00645120">
      <w:pPr>
        <w:pStyle w:val="paraPuce"/>
        <w:rPr>
          <w:lang w:val="fr-FR"/>
        </w:rPr>
      </w:pPr>
      <w:r>
        <w:rPr>
          <w:lang w:val="fr-FR"/>
        </w:rPr>
        <w:t xml:space="preserve">Le menu contient les choix Home, Profile, </w:t>
      </w:r>
      <w:proofErr w:type="spellStart"/>
      <w:r>
        <w:rPr>
          <w:lang w:val="fr-FR"/>
        </w:rPr>
        <w:t>Subscriptions</w:t>
      </w:r>
      <w:proofErr w:type="spellEnd"/>
      <w:r>
        <w:rPr>
          <w:lang w:val="fr-FR"/>
        </w:rPr>
        <w:t xml:space="preserve"> et </w:t>
      </w:r>
      <w:proofErr w:type="spellStart"/>
      <w:r>
        <w:rPr>
          <w:lang w:val="fr-FR"/>
        </w:rPr>
        <w:t>Logout</w:t>
      </w:r>
      <w:proofErr w:type="spellEnd"/>
      <w:r>
        <w:rPr>
          <w:lang w:val="fr-FR"/>
        </w:rPr>
        <w:t xml:space="preserve"> lorsqu'un utilisateur est connecté.</w:t>
      </w:r>
    </w:p>
    <w:p w14:paraId="4FCE47CB" w14:textId="77777777" w:rsidR="00645120" w:rsidRDefault="00645120" w:rsidP="00645120">
      <w:pPr>
        <w:ind w:left="708"/>
        <w:rPr>
          <w:noProof/>
          <w:lang w:val="fr-FR" w:eastAsia="fr-FR"/>
        </w:rPr>
      </w:pPr>
      <w:r w:rsidRPr="00161ABA">
        <w:rPr>
          <w:noProof/>
          <w:lang w:val="fr-FR" w:eastAsia="fr-FR"/>
        </w:rPr>
        <w:drawing>
          <wp:inline distT="0" distB="0" distL="0" distR="0" wp14:anchorId="6E086A96" wp14:editId="53EDF726">
            <wp:extent cx="5662364" cy="249570"/>
            <wp:effectExtent l="19050" t="19050" r="14605" b="171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971" cy="261894"/>
                    </a:xfrm>
                    <a:prstGeom prst="rect">
                      <a:avLst/>
                    </a:prstGeom>
                    <a:ln w="3175" cap="sq">
                      <a:solidFill>
                        <a:srgbClr val="000000"/>
                      </a:solidFill>
                      <a:prstDash val="solid"/>
                      <a:miter lim="800000"/>
                    </a:ln>
                    <a:effectLst/>
                  </pic:spPr>
                </pic:pic>
              </a:graphicData>
            </a:graphic>
          </wp:inline>
        </w:drawing>
      </w:r>
    </w:p>
    <w:p w14:paraId="37A51E99" w14:textId="77777777" w:rsidR="00645120" w:rsidRDefault="00645120" w:rsidP="00645120">
      <w:pPr>
        <w:pStyle w:val="paraPuce"/>
      </w:pPr>
      <w:r w:rsidRPr="00D200B1">
        <w:t xml:space="preserve">Le bouton </w:t>
      </w:r>
      <w:proofErr w:type="spellStart"/>
      <w:r w:rsidRPr="00D200B1">
        <w:t>Logout</w:t>
      </w:r>
      <w:proofErr w:type="spellEnd"/>
      <w:r w:rsidRPr="00D200B1">
        <w:t xml:space="preserve"> supprime le jeton d'authentification du contexte global et l'utilisateur est redirigé vers la page racine.</w:t>
      </w:r>
    </w:p>
    <w:p w14:paraId="5493A3FB" w14:textId="77777777" w:rsidR="00645120" w:rsidRDefault="00645120" w:rsidP="00645120"/>
    <w:p w14:paraId="3F06AA34" w14:textId="77777777" w:rsidR="00645120" w:rsidRDefault="00645120" w:rsidP="00645120">
      <w:pPr>
        <w:pStyle w:val="Titre1"/>
        <w:rPr>
          <w:noProof/>
        </w:rPr>
      </w:pPr>
      <w:r>
        <w:rPr>
          <w:noProof/>
        </w:rPr>
        <w:t>Footer</w:t>
      </w:r>
    </w:p>
    <w:p w14:paraId="7DBC5472" w14:textId="77777777" w:rsidR="00645120" w:rsidRDefault="00645120" w:rsidP="00645120">
      <w:pPr>
        <w:pStyle w:val="paraPuce"/>
        <w:rPr>
          <w:lang w:val="fr-FR"/>
        </w:rPr>
      </w:pPr>
      <w:r>
        <w:rPr>
          <w:lang w:val="fr-FR"/>
        </w:rPr>
        <w:t xml:space="preserve">Le component </w:t>
      </w:r>
      <w:proofErr w:type="spellStart"/>
      <w:r>
        <w:rPr>
          <w:lang w:val="fr-FR"/>
        </w:rPr>
        <w:t>Footer</w:t>
      </w:r>
      <w:proofErr w:type="spellEnd"/>
      <w:r>
        <w:rPr>
          <w:lang w:val="fr-FR"/>
        </w:rPr>
        <w:t xml:space="preserve"> est affiché au bas des pages.  Il indique votre numéro de matricule.</w:t>
      </w:r>
    </w:p>
    <w:p w14:paraId="3D008529" w14:textId="77777777" w:rsidR="00645120" w:rsidRPr="003D076F" w:rsidRDefault="00645120" w:rsidP="00645120">
      <w:pPr>
        <w:pBdr>
          <w:top w:val="single" w:sz="4" w:space="1" w:color="auto"/>
          <w:left w:val="single" w:sz="4" w:space="4" w:color="auto"/>
          <w:bottom w:val="single" w:sz="4" w:space="1" w:color="auto"/>
          <w:right w:val="single" w:sz="4" w:space="4" w:color="auto"/>
        </w:pBdr>
        <w:ind w:left="720"/>
        <w:jc w:val="center"/>
        <w:rPr>
          <w:lang w:val="fr-FR" w:eastAsia="fr-FR"/>
        </w:rPr>
      </w:pPr>
      <w:r>
        <w:rPr>
          <w:rFonts w:ascii="Segoe UI" w:hAnsi="Segoe UI" w:cs="Segoe UI"/>
          <w:color w:val="4A4A4A"/>
          <w:shd w:val="clear" w:color="auto" w:fill="FFFFFF"/>
        </w:rPr>
        <w:t>© e1234567</w:t>
      </w:r>
    </w:p>
    <w:p w14:paraId="5077AF99" w14:textId="77777777" w:rsidR="00645120" w:rsidRDefault="00645120">
      <w:pPr>
        <w:rPr>
          <w:rFonts w:eastAsia="Times New Roman" w:cs="Arial"/>
          <w:b/>
          <w:sz w:val="28"/>
          <w:szCs w:val="28"/>
          <w:lang w:val="fr-FR" w:eastAsia="fr-FR"/>
        </w:rPr>
      </w:pPr>
      <w:r>
        <w:br w:type="page"/>
      </w:r>
    </w:p>
    <w:p w14:paraId="58015786" w14:textId="00016476" w:rsidR="00645120" w:rsidRPr="00FC6561" w:rsidRDefault="00645120" w:rsidP="00645120">
      <w:pPr>
        <w:pStyle w:val="Titre1"/>
      </w:pPr>
      <w:r>
        <w:lastRenderedPageBreak/>
        <w:t>Login</w:t>
      </w:r>
    </w:p>
    <w:p w14:paraId="4687A385" w14:textId="77777777" w:rsidR="00645120" w:rsidRDefault="00645120" w:rsidP="00645120">
      <w:pPr>
        <w:pStyle w:val="paraPuce"/>
        <w:rPr>
          <w:lang w:val="fr-FR"/>
        </w:rPr>
      </w:pPr>
      <w:r>
        <w:rPr>
          <w:lang w:val="fr-FR"/>
        </w:rPr>
        <w:t>Permet à un/une utilisateur/utilisatrice de s'authentifier.</w:t>
      </w:r>
    </w:p>
    <w:p w14:paraId="5C98F81C" w14:textId="77777777" w:rsidR="00645120" w:rsidRDefault="00645120" w:rsidP="00645120">
      <w:pPr>
        <w:pStyle w:val="paraPuce"/>
        <w:rPr>
          <w:lang w:val="fr-FR"/>
        </w:rPr>
      </w:pPr>
      <w:r>
        <w:rPr>
          <w:lang w:val="fr-FR"/>
        </w:rPr>
        <w:t xml:space="preserve">Utilisez </w:t>
      </w:r>
      <w:r w:rsidRPr="003B5286">
        <w:rPr>
          <w:lang w:val="fr-FR"/>
        </w:rPr>
        <w:t>e1234567@site.com/e</w:t>
      </w:r>
      <w:r>
        <w:rPr>
          <w:lang w:val="fr-FR"/>
        </w:rPr>
        <w:t>E</w:t>
      </w:r>
      <w:r w:rsidRPr="003B5286">
        <w:rPr>
          <w:lang w:val="fr-FR"/>
        </w:rPr>
        <w:t>1234567</w:t>
      </w:r>
      <w:r>
        <w:rPr>
          <w:lang w:val="fr-FR"/>
        </w:rPr>
        <w:t>! comme nom d'utilisateur et mot de passe où 1234567 est votre numéro de matricule.</w:t>
      </w:r>
    </w:p>
    <w:p w14:paraId="73733F5B" w14:textId="77777777" w:rsidR="00645120" w:rsidRDefault="00645120" w:rsidP="00645120">
      <w:pPr>
        <w:ind w:left="708"/>
        <w:rPr>
          <w:lang w:val="fr-FR" w:eastAsia="fr-FR"/>
        </w:rPr>
      </w:pPr>
      <w:r w:rsidRPr="009B33D2">
        <w:rPr>
          <w:noProof/>
          <w:lang w:val="fr-FR" w:eastAsia="fr-FR"/>
        </w:rPr>
        <w:drawing>
          <wp:inline distT="0" distB="0" distL="0" distR="0" wp14:anchorId="6B2F53FB" wp14:editId="11B5A299">
            <wp:extent cx="5641846" cy="1365100"/>
            <wp:effectExtent l="0" t="0" r="0" b="6985"/>
            <wp:docPr id="1208288797" name="Image 12082887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20"/>
                    <a:srcRect b="20023"/>
                    <a:stretch/>
                  </pic:blipFill>
                  <pic:spPr bwMode="auto">
                    <a:xfrm>
                      <a:off x="0" y="0"/>
                      <a:ext cx="5667700" cy="1371356"/>
                    </a:xfrm>
                    <a:prstGeom prst="rect">
                      <a:avLst/>
                    </a:prstGeom>
                    <a:ln>
                      <a:noFill/>
                    </a:ln>
                    <a:extLst>
                      <a:ext uri="{53640926-AAD7-44D8-BBD7-CCE9431645EC}">
                        <a14:shadowObscured xmlns:a14="http://schemas.microsoft.com/office/drawing/2010/main"/>
                      </a:ext>
                    </a:extLst>
                  </pic:spPr>
                </pic:pic>
              </a:graphicData>
            </a:graphic>
          </wp:inline>
        </w:drawing>
      </w:r>
    </w:p>
    <w:p w14:paraId="2752898F" w14:textId="77777777" w:rsidR="00645120" w:rsidRDefault="00645120" w:rsidP="00645120">
      <w:pPr>
        <w:pStyle w:val="paraPuce"/>
        <w:rPr>
          <w:lang w:val="fr-FR"/>
        </w:rPr>
      </w:pPr>
      <w:r>
        <w:rPr>
          <w:lang w:val="fr-FR"/>
        </w:rPr>
        <w:t xml:space="preserve">Utilisez la méthode </w:t>
      </w:r>
      <w:hyperlink r:id="rId21" w:anchor="/default/post_auth_token" w:history="1">
        <w:r w:rsidRPr="00BD1674">
          <w:rPr>
            <w:rStyle w:val="Lienhypertexte"/>
            <w:lang w:val="fr-FR"/>
          </w:rPr>
          <w:t>/</w:t>
        </w:r>
        <w:proofErr w:type="spellStart"/>
        <w:r w:rsidRPr="00BD1674">
          <w:rPr>
            <w:rStyle w:val="Lienhypertexte"/>
            <w:lang w:val="fr-FR"/>
          </w:rPr>
          <w:t>auth</w:t>
        </w:r>
        <w:proofErr w:type="spellEnd"/>
        <w:r w:rsidRPr="00BD1674">
          <w:rPr>
            <w:rStyle w:val="Lienhypertexte"/>
            <w:lang w:val="fr-FR"/>
          </w:rPr>
          <w:t>/</w:t>
        </w:r>
        <w:proofErr w:type="spellStart"/>
        <w:r w:rsidRPr="00BD1674">
          <w:rPr>
            <w:rStyle w:val="Lienhypertexte"/>
            <w:lang w:val="fr-FR"/>
          </w:rPr>
          <w:t>token</w:t>
        </w:r>
        <w:proofErr w:type="spellEnd"/>
      </w:hyperlink>
      <w:r>
        <w:rPr>
          <w:lang w:val="fr-FR"/>
        </w:rPr>
        <w:t xml:space="preserve"> de l'api pour obtenir un jeton.</w:t>
      </w:r>
    </w:p>
    <w:p w14:paraId="24740466" w14:textId="77777777" w:rsidR="00645120" w:rsidRDefault="00645120" w:rsidP="00645120">
      <w:pPr>
        <w:pStyle w:val="paraPuce"/>
        <w:rPr>
          <w:lang w:val="fr-FR"/>
        </w:rPr>
      </w:pPr>
      <w:r>
        <w:rPr>
          <w:lang w:val="fr-FR"/>
        </w:rPr>
        <w:t>Vous devez envoyer, dans le BODY de la requête, les données d'authentification</w:t>
      </w:r>
    </w:p>
    <w:p w14:paraId="11D9818B" w14:textId="77777777" w:rsidR="00645120" w:rsidRPr="00BD1674" w:rsidRDefault="00645120" w:rsidP="00645120">
      <w:pPr>
        <w:pStyle w:val="code"/>
        <w:ind w:left="708"/>
        <w:rPr>
          <w:lang w:val="fr-FR"/>
        </w:rPr>
      </w:pPr>
      <w:r w:rsidRPr="00BD1674">
        <w:rPr>
          <w:lang w:val="fr-FR"/>
        </w:rPr>
        <w:t>{</w:t>
      </w:r>
    </w:p>
    <w:p w14:paraId="604B65B8" w14:textId="77777777" w:rsidR="00645120" w:rsidRPr="00BD1674" w:rsidRDefault="00645120" w:rsidP="00645120">
      <w:pPr>
        <w:pStyle w:val="code"/>
        <w:ind w:left="708"/>
        <w:rPr>
          <w:lang w:val="fr-FR"/>
        </w:rPr>
      </w:pPr>
      <w:r w:rsidRPr="00BD1674">
        <w:rPr>
          <w:lang w:val="fr-FR"/>
        </w:rPr>
        <w:t xml:space="preserve">  "email": "e1234567@site.com",</w:t>
      </w:r>
    </w:p>
    <w:p w14:paraId="478A34D6" w14:textId="77777777" w:rsidR="00645120" w:rsidRPr="00BD1674" w:rsidRDefault="00645120" w:rsidP="00645120">
      <w:pPr>
        <w:pStyle w:val="code"/>
        <w:ind w:left="708"/>
        <w:rPr>
          <w:lang w:val="fr-FR"/>
        </w:rPr>
      </w:pPr>
      <w:r w:rsidRPr="00BD1674">
        <w:rPr>
          <w:lang w:val="fr-FR"/>
        </w:rPr>
        <w:t xml:space="preserve">  "password": "e</w:t>
      </w:r>
      <w:r>
        <w:rPr>
          <w:lang w:val="fr-FR"/>
        </w:rPr>
        <w:t>E</w:t>
      </w:r>
      <w:r w:rsidRPr="00BD1674">
        <w:rPr>
          <w:lang w:val="fr-FR"/>
        </w:rPr>
        <w:t>1234567</w:t>
      </w:r>
      <w:r>
        <w:rPr>
          <w:lang w:val="fr-FR"/>
        </w:rPr>
        <w:t>!</w:t>
      </w:r>
      <w:r w:rsidRPr="00BD1674">
        <w:rPr>
          <w:lang w:val="fr-FR"/>
        </w:rPr>
        <w:t>"</w:t>
      </w:r>
    </w:p>
    <w:p w14:paraId="1C19CC49" w14:textId="77777777" w:rsidR="00645120" w:rsidRDefault="00645120" w:rsidP="00645120">
      <w:pPr>
        <w:pStyle w:val="code"/>
        <w:ind w:left="708"/>
        <w:rPr>
          <w:lang w:val="fr-FR"/>
        </w:rPr>
      </w:pPr>
      <w:r w:rsidRPr="00BD1674">
        <w:rPr>
          <w:lang w:val="fr-FR"/>
        </w:rPr>
        <w:t>}</w:t>
      </w:r>
    </w:p>
    <w:p w14:paraId="24BEDE7E" w14:textId="77777777" w:rsidR="00645120" w:rsidRDefault="00645120" w:rsidP="00645120">
      <w:pPr>
        <w:pStyle w:val="paraPuce"/>
        <w:rPr>
          <w:lang w:val="fr-FR"/>
        </w:rPr>
      </w:pPr>
      <w:r>
        <w:rPr>
          <w:lang w:val="fr-FR"/>
        </w:rPr>
        <w:t>Si l’utilisateur existe, vous recevrez le résultat sous le format suivant:</w:t>
      </w:r>
    </w:p>
    <w:p w14:paraId="496A56AC" w14:textId="77777777" w:rsidR="00645120" w:rsidRPr="00BD1674" w:rsidRDefault="00645120" w:rsidP="00645120">
      <w:pPr>
        <w:pStyle w:val="code"/>
        <w:ind w:left="708"/>
        <w:rPr>
          <w:lang w:val="fr-FR"/>
        </w:rPr>
      </w:pPr>
      <w:r w:rsidRPr="00BD1674">
        <w:rPr>
          <w:lang w:val="fr-FR"/>
        </w:rPr>
        <w:t>{</w:t>
      </w:r>
    </w:p>
    <w:p w14:paraId="0F8BE898" w14:textId="77777777" w:rsidR="00645120" w:rsidRPr="00BD1674" w:rsidRDefault="00645120" w:rsidP="00645120">
      <w:pPr>
        <w:pStyle w:val="code"/>
        <w:ind w:left="708"/>
        <w:rPr>
          <w:lang w:val="fr-FR"/>
        </w:rPr>
      </w:pPr>
      <w:r w:rsidRPr="00BD1674">
        <w:rPr>
          <w:lang w:val="fr-FR"/>
        </w:rPr>
        <w:t xml:space="preserve">  "token": "eyJhbGciOiJI</w:t>
      </w:r>
      <w:r>
        <w:rPr>
          <w:lang w:val="fr-FR"/>
        </w:rPr>
        <w:t>[…]</w:t>
      </w:r>
      <w:r w:rsidRPr="00BD1674">
        <w:rPr>
          <w:lang w:val="fr-FR"/>
        </w:rPr>
        <w:t>ww7GWyJL0"</w:t>
      </w:r>
    </w:p>
    <w:p w14:paraId="0566B61C" w14:textId="77777777" w:rsidR="00645120" w:rsidRDefault="00645120" w:rsidP="00645120">
      <w:pPr>
        <w:pStyle w:val="code"/>
        <w:ind w:left="708"/>
        <w:rPr>
          <w:lang w:val="fr-FR"/>
        </w:rPr>
      </w:pPr>
      <w:r w:rsidRPr="00BD1674">
        <w:rPr>
          <w:lang w:val="fr-FR"/>
        </w:rPr>
        <w:t>}</w:t>
      </w:r>
    </w:p>
    <w:p w14:paraId="50650E10" w14:textId="77777777" w:rsidR="00645120" w:rsidRDefault="00645120" w:rsidP="00645120">
      <w:pPr>
        <w:pStyle w:val="paraPuce"/>
        <w:rPr>
          <w:lang w:val="fr-FR"/>
        </w:rPr>
      </w:pPr>
      <w:r>
        <w:rPr>
          <w:lang w:val="fr-FR"/>
        </w:rPr>
        <w:t>Si l'authentification échoue, affichez le message provenant du serveur (propriété message).  La réponse contient la raison de l’échec.</w:t>
      </w:r>
    </w:p>
    <w:p w14:paraId="4FD95700" w14:textId="77777777" w:rsidR="00645120" w:rsidRPr="00BD1674" w:rsidRDefault="00645120" w:rsidP="00645120">
      <w:pPr>
        <w:pStyle w:val="code"/>
        <w:ind w:left="708"/>
        <w:rPr>
          <w:lang w:val="fr-FR"/>
        </w:rPr>
      </w:pPr>
      <w:r w:rsidRPr="00BD1674">
        <w:rPr>
          <w:lang w:val="fr-FR"/>
        </w:rPr>
        <w:t>{</w:t>
      </w:r>
    </w:p>
    <w:p w14:paraId="5FEB7703" w14:textId="77777777" w:rsidR="00645120" w:rsidRPr="00BD1674" w:rsidRDefault="00645120" w:rsidP="00645120">
      <w:pPr>
        <w:pStyle w:val="code"/>
        <w:ind w:left="708"/>
        <w:rPr>
          <w:lang w:val="fr-FR"/>
        </w:rPr>
      </w:pPr>
      <w:r w:rsidRPr="00BD1674">
        <w:rPr>
          <w:lang w:val="fr-FR"/>
        </w:rPr>
        <w:t xml:space="preserve">  "</w:t>
      </w:r>
      <w:r>
        <w:rPr>
          <w:lang w:val="fr-FR"/>
        </w:rPr>
        <w:t>message</w:t>
      </w:r>
      <w:r w:rsidRPr="00BD1674">
        <w:rPr>
          <w:lang w:val="fr-FR"/>
        </w:rPr>
        <w:t>": "</w:t>
      </w:r>
      <w:r>
        <w:rPr>
          <w:lang w:val="fr-FR"/>
        </w:rPr>
        <w:t>Le message d'erreur</w:t>
      </w:r>
      <w:r w:rsidRPr="00BD1674">
        <w:rPr>
          <w:lang w:val="fr-FR"/>
        </w:rPr>
        <w:t>"</w:t>
      </w:r>
    </w:p>
    <w:p w14:paraId="67418A06" w14:textId="77777777" w:rsidR="00645120" w:rsidRDefault="00645120" w:rsidP="00645120">
      <w:pPr>
        <w:pStyle w:val="code"/>
        <w:ind w:left="708"/>
        <w:rPr>
          <w:lang w:val="fr-FR"/>
        </w:rPr>
      </w:pPr>
      <w:r w:rsidRPr="00BD1674">
        <w:rPr>
          <w:lang w:val="fr-FR"/>
        </w:rPr>
        <w:t>}</w:t>
      </w:r>
    </w:p>
    <w:p w14:paraId="58590383" w14:textId="77777777" w:rsidR="00645120" w:rsidRDefault="00645120" w:rsidP="00645120">
      <w:pPr>
        <w:pStyle w:val="paraPuce"/>
        <w:rPr>
          <w:lang w:val="fr-FR"/>
        </w:rPr>
      </w:pPr>
      <w:r>
        <w:rPr>
          <w:lang w:val="fr-FR"/>
        </w:rPr>
        <w:t>Après une authentification réussie, l'utilisateur est redirigé vers la page des abonnements.</w:t>
      </w:r>
    </w:p>
    <w:p w14:paraId="69E891AD" w14:textId="77777777" w:rsidR="00645120" w:rsidRDefault="00645120" w:rsidP="00645120">
      <w:pPr>
        <w:pStyle w:val="paraPuce"/>
        <w:rPr>
          <w:lang w:val="fr-FR"/>
        </w:rPr>
      </w:pPr>
      <w:r>
        <w:rPr>
          <w:lang w:val="fr-FR"/>
        </w:rPr>
        <w:t xml:space="preserve">Ajouter le code nécessaire de façon à que le rechargement de l’application (F5) ne perde pas le jeton d’authentification (utilisation de </w:t>
      </w:r>
      <w:proofErr w:type="spellStart"/>
      <w:r>
        <w:rPr>
          <w:lang w:val="fr-FR"/>
        </w:rPr>
        <w:t>localStorage</w:t>
      </w:r>
      <w:proofErr w:type="spellEnd"/>
      <w:r>
        <w:rPr>
          <w:lang w:val="fr-FR"/>
        </w:rPr>
        <w:t>).</w:t>
      </w:r>
    </w:p>
    <w:p w14:paraId="1A2998EE" w14:textId="77777777" w:rsidR="00645120" w:rsidRPr="00DF4E83" w:rsidRDefault="00645120" w:rsidP="00645120">
      <w:pPr>
        <w:rPr>
          <w:lang w:val="fr-FR"/>
        </w:rPr>
      </w:pPr>
    </w:p>
    <w:p w14:paraId="48DC9856" w14:textId="77777777" w:rsidR="00645120" w:rsidRDefault="00645120" w:rsidP="00645120">
      <w:pPr>
        <w:rPr>
          <w:rFonts w:eastAsia="Times New Roman" w:cs="Arial"/>
          <w:b/>
          <w:sz w:val="28"/>
          <w:szCs w:val="28"/>
          <w:lang w:val="fr-FR" w:eastAsia="fr-FR"/>
        </w:rPr>
      </w:pPr>
      <w:r>
        <w:br w:type="page"/>
      </w:r>
    </w:p>
    <w:p w14:paraId="51CCE5B8" w14:textId="77777777" w:rsidR="00645120" w:rsidRDefault="00645120" w:rsidP="00645120">
      <w:pPr>
        <w:pStyle w:val="Titre1"/>
      </w:pPr>
      <w:proofErr w:type="spellStart"/>
      <w:r>
        <w:lastRenderedPageBreak/>
        <w:t>Sign</w:t>
      </w:r>
      <w:proofErr w:type="spellEnd"/>
      <w:r>
        <w:t xml:space="preserve"> Up</w:t>
      </w:r>
    </w:p>
    <w:p w14:paraId="3C95B2D0" w14:textId="108F10A8" w:rsidR="00645120" w:rsidRPr="00D200B1" w:rsidRDefault="00D80282" w:rsidP="00645120">
      <w:pPr>
        <w:pStyle w:val="paraPuce"/>
      </w:pPr>
      <w:r>
        <w:rPr>
          <w:noProof/>
        </w:rPr>
        <mc:AlternateContent>
          <mc:Choice Requires="wps">
            <w:drawing>
              <wp:anchor distT="0" distB="0" distL="114300" distR="114300" simplePos="0" relativeHeight="251659264" behindDoc="0" locked="0" layoutInCell="1" allowOverlap="1" wp14:anchorId="0C7EA041" wp14:editId="08B8C3C3">
                <wp:simplePos x="0" y="0"/>
                <wp:positionH relativeFrom="margin">
                  <wp:align>right</wp:align>
                </wp:positionH>
                <wp:positionV relativeFrom="paragraph">
                  <wp:posOffset>45728</wp:posOffset>
                </wp:positionV>
                <wp:extent cx="5665914" cy="8229600"/>
                <wp:effectExtent l="0" t="0" r="0" b="0"/>
                <wp:wrapNone/>
                <wp:docPr id="649198669" name="Signe de multiplication 4"/>
                <wp:cNvGraphicFramePr/>
                <a:graphic xmlns:a="http://schemas.openxmlformats.org/drawingml/2006/main">
                  <a:graphicData uri="http://schemas.microsoft.com/office/word/2010/wordprocessingShape">
                    <wps:wsp>
                      <wps:cNvSpPr/>
                      <wps:spPr>
                        <a:xfrm>
                          <a:off x="0" y="0"/>
                          <a:ext cx="5665914" cy="8229600"/>
                        </a:xfrm>
                        <a:prstGeom prst="mathMultiply">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AB32B" id="Signe de multiplication 4" o:spid="_x0000_s1026" style="position:absolute;margin-left:394.95pt;margin-top:3.6pt;width:446.15pt;height:9in;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665914,822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" path="m811993,2354394l1909628,1598694r923329,1341113l3756286,1598694r1097635,755700l3641916,4114800,4853921,5875206,3756286,6630906,2832957,5289793,1909628,6630906,811993,5875206,2023998,4114800,811993,2354394xe" fillcolor="red" strokecolor="#091723 [484]" strokeweight="1pt">
                <v:stroke joinstyle="miter"/>
                <v:path arrowok="t" o:connecttype="custom" o:connectlocs="811993,2354394;1909628,1598694;2832957,2939807;3756286,1598694;4853921,2354394;3641916,4114800;4853921,5875206;3756286,6630906;2832957,5289793;1909628,6630906;811993,5875206;2023998,4114800;811993,2354394" o:connectangles="0,0,0,0,0,0,0,0,0,0,0,0,0"/>
                <w10:wrap anchorx="margin"/>
              </v:shape>
            </w:pict>
          </mc:Fallback>
        </mc:AlternateContent>
      </w:r>
      <w:r w:rsidR="00645120" w:rsidRPr="00D200B1">
        <w:t xml:space="preserve">La page </w:t>
      </w:r>
      <w:proofErr w:type="spellStart"/>
      <w:r w:rsidR="00645120" w:rsidRPr="00D200B1">
        <w:t>Sign</w:t>
      </w:r>
      <w:proofErr w:type="spellEnd"/>
      <w:r w:rsidR="00645120" w:rsidRPr="00D200B1">
        <w:t xml:space="preserve"> Up permet à un utilisateur de </w:t>
      </w:r>
      <w:r w:rsidR="00645120">
        <w:t>créer un compte utilisateur</w:t>
      </w:r>
      <w:r w:rsidR="00645120" w:rsidRPr="00D200B1">
        <w:t>.</w:t>
      </w:r>
    </w:p>
    <w:p w14:paraId="55F9AFC6" w14:textId="2CD55E4A" w:rsidR="00645120" w:rsidRPr="00D200B1" w:rsidRDefault="00645120" w:rsidP="00645120">
      <w:pPr>
        <w:ind w:left="708"/>
      </w:pPr>
      <w:r w:rsidRPr="0053504D">
        <w:rPr>
          <w:noProof/>
        </w:rPr>
        <w:drawing>
          <wp:inline distT="0" distB="0" distL="0" distR="0" wp14:anchorId="002B75F8" wp14:editId="4F42F614">
            <wp:extent cx="2334121" cy="2703444"/>
            <wp:effectExtent l="19050" t="19050" r="28575" b="2095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a:stretch>
                      <a:fillRect/>
                    </a:stretch>
                  </pic:blipFill>
                  <pic:spPr>
                    <a:xfrm>
                      <a:off x="0" y="0"/>
                      <a:ext cx="2355109" cy="2727753"/>
                    </a:xfrm>
                    <a:prstGeom prst="rect">
                      <a:avLst/>
                    </a:prstGeom>
                    <a:ln w="3175" cap="sq">
                      <a:solidFill>
                        <a:srgbClr val="000000"/>
                      </a:solidFill>
                      <a:prstDash val="solid"/>
                      <a:miter lim="800000"/>
                    </a:ln>
                    <a:effectLst/>
                  </pic:spPr>
                </pic:pic>
              </a:graphicData>
            </a:graphic>
          </wp:inline>
        </w:drawing>
      </w:r>
    </w:p>
    <w:p w14:paraId="66D93371" w14:textId="77777777" w:rsidR="00645120" w:rsidRDefault="00645120" w:rsidP="00645120"/>
    <w:p w14:paraId="35976133" w14:textId="77777777" w:rsidR="00645120" w:rsidRPr="009F76EB" w:rsidRDefault="00645120" w:rsidP="00645120">
      <w:pPr>
        <w:pStyle w:val="Titre2"/>
      </w:pPr>
      <w:r w:rsidRPr="009F76EB">
        <w:t>Validations</w:t>
      </w:r>
    </w:p>
    <w:p w14:paraId="0B78B1A1" w14:textId="77777777" w:rsidR="00645120" w:rsidRDefault="00645120" w:rsidP="00645120">
      <w:pPr>
        <w:pStyle w:val="paraPuce"/>
        <w:rPr>
          <w:lang w:val="fr-FR"/>
        </w:rPr>
      </w:pPr>
      <w:r>
        <w:rPr>
          <w:lang w:val="fr-FR"/>
        </w:rPr>
        <w:t xml:space="preserve">Le courriel doit contenir contient le caractère "@".  </w:t>
      </w:r>
    </w:p>
    <w:p w14:paraId="304327A2" w14:textId="0C85D22B" w:rsidR="00645120" w:rsidRPr="00783A24" w:rsidRDefault="00645120" w:rsidP="00645120">
      <w:pPr>
        <w:pStyle w:val="paraPuce"/>
        <w:rPr>
          <w:lang w:val="fr-FR"/>
        </w:rPr>
      </w:pPr>
      <w:r>
        <w:rPr>
          <w:lang w:val="fr-FR"/>
        </w:rPr>
        <w:t>Le mot de passe contient au moins 8 caractères.</w:t>
      </w:r>
    </w:p>
    <w:p w14:paraId="1B5449E5" w14:textId="1D2EB762" w:rsidR="00645120" w:rsidRDefault="00645120" w:rsidP="00645120">
      <w:pPr>
        <w:pStyle w:val="paraPuce"/>
        <w:rPr>
          <w:lang w:val="fr-FR"/>
        </w:rPr>
      </w:pPr>
      <w:r>
        <w:rPr>
          <w:lang w:val="fr-FR"/>
        </w:rPr>
        <w:t>Le mot de passe contient au moins un symbole parmi les suivants: !@#$%&amp;*()[].</w:t>
      </w:r>
    </w:p>
    <w:p w14:paraId="0BA39A14" w14:textId="1413BC5C" w:rsidR="00645120" w:rsidRDefault="00645120" w:rsidP="00645120">
      <w:pPr>
        <w:pStyle w:val="paraPuce"/>
        <w:rPr>
          <w:lang w:val="fr-FR"/>
        </w:rPr>
      </w:pPr>
      <w:r>
        <w:rPr>
          <w:lang w:val="fr-FR"/>
        </w:rPr>
        <w:t>Le mot de passe contient au moins une lettre en majuscule.</w:t>
      </w:r>
    </w:p>
    <w:p w14:paraId="1E5ABA79" w14:textId="77777777" w:rsidR="00645120" w:rsidRDefault="00645120" w:rsidP="00645120">
      <w:pPr>
        <w:pStyle w:val="paraPuce"/>
        <w:rPr>
          <w:lang w:val="fr-FR"/>
        </w:rPr>
      </w:pPr>
      <w:r>
        <w:rPr>
          <w:lang w:val="fr-FR"/>
        </w:rPr>
        <w:t>Le mot de passe contient au moins une lettre en minuscule.</w:t>
      </w:r>
    </w:p>
    <w:p w14:paraId="19B07932" w14:textId="77777777" w:rsidR="00645120" w:rsidRDefault="00645120" w:rsidP="00645120">
      <w:pPr>
        <w:pStyle w:val="paraPuce"/>
        <w:rPr>
          <w:lang w:val="fr-FR"/>
        </w:rPr>
      </w:pPr>
      <w:r>
        <w:rPr>
          <w:lang w:val="fr-FR"/>
        </w:rPr>
        <w:t>Si le champ confirmation de mot de passe contient du texte, alors la confirmation de mot de passe est identique au mot de passe.</w:t>
      </w:r>
    </w:p>
    <w:p w14:paraId="22262059" w14:textId="7A1AB2FA" w:rsidR="00645120" w:rsidRDefault="00645120" w:rsidP="00645120">
      <w:pPr>
        <w:pStyle w:val="paraPuce"/>
        <w:rPr>
          <w:lang w:val="fr-FR"/>
        </w:rPr>
      </w:pPr>
      <w:r>
        <w:rPr>
          <w:lang w:val="fr-FR"/>
        </w:rPr>
        <w:t>Lorsque la règle de validation est valide, le même message est affiché mais en vert.  Ces indications changent lors de la frappe, en continu (voir gif).</w:t>
      </w:r>
    </w:p>
    <w:p w14:paraId="2BB3BE1D" w14:textId="77777777" w:rsidR="00645120" w:rsidRDefault="00645120" w:rsidP="00645120">
      <w:pPr>
        <w:ind w:left="708"/>
        <w:rPr>
          <w:lang w:val="fr-FR"/>
        </w:rPr>
      </w:pPr>
      <w:r w:rsidRPr="00E21B70">
        <w:rPr>
          <w:noProof/>
          <w:lang w:val="fr-FR"/>
        </w:rPr>
        <w:drawing>
          <wp:inline distT="0" distB="0" distL="0" distR="0" wp14:anchorId="624F1E16" wp14:editId="10421B7F">
            <wp:extent cx="2219801" cy="2704198"/>
            <wp:effectExtent l="19050" t="19050" r="28575" b="2032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3"/>
                    <a:stretch>
                      <a:fillRect/>
                    </a:stretch>
                  </pic:blipFill>
                  <pic:spPr>
                    <a:xfrm>
                      <a:off x="0" y="0"/>
                      <a:ext cx="2254430" cy="2746384"/>
                    </a:xfrm>
                    <a:prstGeom prst="rect">
                      <a:avLst/>
                    </a:prstGeom>
                    <a:ln w="3175" cap="sq">
                      <a:solidFill>
                        <a:srgbClr val="000000"/>
                      </a:solidFill>
                      <a:prstDash val="solid"/>
                      <a:miter lim="800000"/>
                    </a:ln>
                    <a:effectLst/>
                  </pic:spPr>
                </pic:pic>
              </a:graphicData>
            </a:graphic>
          </wp:inline>
        </w:drawing>
      </w:r>
    </w:p>
    <w:p w14:paraId="299138D3" w14:textId="77777777" w:rsidR="00645120" w:rsidRDefault="00645120" w:rsidP="00645120">
      <w:pPr>
        <w:pStyle w:val="paraPuce"/>
        <w:rPr>
          <w:lang w:val="fr-FR"/>
        </w:rPr>
      </w:pPr>
      <w:r>
        <w:rPr>
          <w:lang w:val="fr-FR"/>
        </w:rPr>
        <w:t xml:space="preserve">Le bouton </w:t>
      </w:r>
      <w:proofErr w:type="spellStart"/>
      <w:r>
        <w:rPr>
          <w:lang w:val="fr-FR"/>
        </w:rPr>
        <w:t>Sign</w:t>
      </w:r>
      <w:proofErr w:type="spellEnd"/>
      <w:r>
        <w:rPr>
          <w:lang w:val="fr-FR"/>
        </w:rPr>
        <w:t xml:space="preserve"> Up est désactivé (</w:t>
      </w:r>
      <w:hyperlink r:id="rId24" w:history="1">
        <w:proofErr w:type="spellStart"/>
        <w:r w:rsidRPr="006113E9">
          <w:rPr>
            <w:rStyle w:val="Lienhypertexte"/>
          </w:rPr>
          <w:t>disabled</w:t>
        </w:r>
        <w:proofErr w:type="spellEnd"/>
      </w:hyperlink>
      <w:r>
        <w:rPr>
          <w:rStyle w:val="Lienhypertexte"/>
        </w:rPr>
        <w:t>)</w:t>
      </w:r>
      <w:r>
        <w:rPr>
          <w:lang w:val="fr-FR"/>
        </w:rPr>
        <w:t xml:space="preserve"> et inutilisable si des règles de validations ne sont pas respectées.</w:t>
      </w:r>
    </w:p>
    <w:p w14:paraId="433DCBC5" w14:textId="64FF886E" w:rsidR="00645120" w:rsidRPr="00D1174A" w:rsidRDefault="00645120" w:rsidP="00645120">
      <w:pPr>
        <w:pStyle w:val="Titre2"/>
      </w:pPr>
      <w:r>
        <w:lastRenderedPageBreak/>
        <w:t xml:space="preserve">Bouton </w:t>
      </w:r>
      <w:proofErr w:type="spellStart"/>
      <w:r>
        <w:t>SignUp</w:t>
      </w:r>
      <w:proofErr w:type="spellEnd"/>
    </w:p>
    <w:p w14:paraId="34BF2B98" w14:textId="3A21DB66" w:rsidR="00645120" w:rsidRDefault="00D80282" w:rsidP="00645120">
      <w:pPr>
        <w:pStyle w:val="paraPuce"/>
        <w:rPr>
          <w:lang w:val="fr-FR"/>
        </w:rPr>
      </w:pPr>
      <w:r>
        <w:rPr>
          <w:noProof/>
        </w:rPr>
        <mc:AlternateContent>
          <mc:Choice Requires="wps">
            <w:drawing>
              <wp:anchor distT="0" distB="0" distL="114300" distR="114300" simplePos="0" relativeHeight="251663360" behindDoc="0" locked="0" layoutInCell="1" allowOverlap="1" wp14:anchorId="058C5643" wp14:editId="3F8AF9D7">
                <wp:simplePos x="0" y="0"/>
                <wp:positionH relativeFrom="margin">
                  <wp:align>right</wp:align>
                </wp:positionH>
                <wp:positionV relativeFrom="paragraph">
                  <wp:posOffset>42549</wp:posOffset>
                </wp:positionV>
                <wp:extent cx="5873477" cy="1884898"/>
                <wp:effectExtent l="0" t="0" r="0" b="0"/>
                <wp:wrapNone/>
                <wp:docPr id="2074224584" name="Signe de multiplication 4"/>
                <wp:cNvGraphicFramePr/>
                <a:graphic xmlns:a="http://schemas.openxmlformats.org/drawingml/2006/main">
                  <a:graphicData uri="http://schemas.microsoft.com/office/word/2010/wordprocessingShape">
                    <wps:wsp>
                      <wps:cNvSpPr/>
                      <wps:spPr>
                        <a:xfrm>
                          <a:off x="0" y="0"/>
                          <a:ext cx="5873477" cy="1884898"/>
                        </a:xfrm>
                        <a:prstGeom prst="mathMultiply">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5AE47" id="Signe de multiplication 4" o:spid="_x0000_s1026" style="position:absolute;margin-left:411.3pt;margin-top:3.35pt;width:462.5pt;height:148.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873477,188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" path="m1342929,663767l1478396,241643,2936739,709650,4395081,241643r135467,422124l3662156,942449r868392,278682l4395081,1643255,2936739,1175248,1478396,1643255,1342929,1221131,2211321,942449,1342929,663767xe" fillcolor="red" strokecolor="#091723 [484]" strokeweight="1pt">
                <v:stroke joinstyle="miter"/>
                <v:path arrowok="t" o:connecttype="custom" o:connectlocs="1342929,663767;1478396,241643;2936739,709650;4395081,241643;4530548,663767;3662156,942449;4530548,1221131;4395081,1643255;2936739,1175248;1478396,1643255;1342929,1221131;2211321,942449;1342929,663767" o:connectangles="0,0,0,0,0,0,0,0,0,0,0,0,0"/>
                <w10:wrap anchorx="margin"/>
              </v:shape>
            </w:pict>
          </mc:Fallback>
        </mc:AlternateContent>
      </w:r>
      <w:r w:rsidR="00645120">
        <w:rPr>
          <w:lang w:val="fr-FR"/>
        </w:rPr>
        <w:t xml:space="preserve">S'il n'y a pas d'erreur de validation, envoyez une requête au serveur en utilisant l'API </w:t>
      </w:r>
      <w:hyperlink r:id="rId25" w:anchor="/default/post_auth_register_" w:history="1">
        <w:r w:rsidR="00645120" w:rsidRPr="00E21B70">
          <w:rPr>
            <w:rStyle w:val="Lienhypertexte"/>
            <w:lang w:val="fr-FR"/>
          </w:rPr>
          <w:t>/</w:t>
        </w:r>
        <w:proofErr w:type="spellStart"/>
        <w:r w:rsidR="00645120" w:rsidRPr="00E21B70">
          <w:rPr>
            <w:rStyle w:val="Lienhypertexte"/>
            <w:lang w:val="fr-FR"/>
          </w:rPr>
          <w:t>auth</w:t>
        </w:r>
        <w:proofErr w:type="spellEnd"/>
        <w:r w:rsidR="00645120" w:rsidRPr="00E21B70">
          <w:rPr>
            <w:rStyle w:val="Lienhypertexte"/>
            <w:lang w:val="fr-FR"/>
          </w:rPr>
          <w:t>/</w:t>
        </w:r>
        <w:proofErr w:type="spellStart"/>
        <w:r w:rsidR="00645120" w:rsidRPr="00E21B70">
          <w:rPr>
            <w:rStyle w:val="Lienhypertexte"/>
            <w:lang w:val="fr-FR"/>
          </w:rPr>
          <w:t>register</w:t>
        </w:r>
        <w:proofErr w:type="spellEnd"/>
      </w:hyperlink>
      <w:r w:rsidR="00645120">
        <w:rPr>
          <w:lang w:val="fr-FR"/>
        </w:rPr>
        <w:t xml:space="preserve"> (méthode POST) avec, dans le corps du message (body), le JSON </w:t>
      </w:r>
      <w:r w:rsidR="00645120" w:rsidRPr="00E21B70">
        <w:rPr>
          <w:rStyle w:val="codeCar"/>
        </w:rPr>
        <w:t>{"email":"X", "password":"Y"}</w:t>
      </w:r>
      <w:r w:rsidR="00645120">
        <w:rPr>
          <w:lang w:val="fr-FR"/>
        </w:rPr>
        <w:t xml:space="preserve"> où X est le courriel désiré et Y est le mot de passe désiré.</w:t>
      </w:r>
    </w:p>
    <w:p w14:paraId="24F836B2" w14:textId="72BB7654" w:rsidR="00645120" w:rsidRDefault="00645120" w:rsidP="00645120">
      <w:pPr>
        <w:pStyle w:val="paraPuce"/>
        <w:rPr>
          <w:lang w:val="fr-FR"/>
        </w:rPr>
      </w:pPr>
      <w:r>
        <w:rPr>
          <w:lang w:val="fr-FR"/>
        </w:rPr>
        <w:t>Affichez un message d'erreur si le serveur retourne une erreur. La réponse contient la raison de l’échec.</w:t>
      </w:r>
    </w:p>
    <w:p w14:paraId="61570149" w14:textId="77777777" w:rsidR="00645120" w:rsidRPr="00BD1674" w:rsidRDefault="00645120" w:rsidP="00645120">
      <w:pPr>
        <w:pStyle w:val="code"/>
        <w:ind w:left="708"/>
        <w:rPr>
          <w:lang w:val="fr-FR"/>
        </w:rPr>
      </w:pPr>
      <w:r w:rsidRPr="00BD1674">
        <w:rPr>
          <w:lang w:val="fr-FR"/>
        </w:rPr>
        <w:t>{</w:t>
      </w:r>
    </w:p>
    <w:p w14:paraId="61D93751" w14:textId="0C143C26" w:rsidR="00645120" w:rsidRPr="00BD1674" w:rsidRDefault="00645120" w:rsidP="00645120">
      <w:pPr>
        <w:pStyle w:val="code"/>
        <w:ind w:left="708"/>
        <w:rPr>
          <w:lang w:val="fr-FR"/>
        </w:rPr>
      </w:pPr>
      <w:r w:rsidRPr="00BD1674">
        <w:rPr>
          <w:lang w:val="fr-FR"/>
        </w:rPr>
        <w:t xml:space="preserve">  "</w:t>
      </w:r>
      <w:r>
        <w:rPr>
          <w:lang w:val="fr-FR"/>
        </w:rPr>
        <w:t>message</w:t>
      </w:r>
      <w:r w:rsidRPr="00BD1674">
        <w:rPr>
          <w:lang w:val="fr-FR"/>
        </w:rPr>
        <w:t>": "</w:t>
      </w:r>
      <w:r>
        <w:rPr>
          <w:lang w:val="fr-FR"/>
        </w:rPr>
        <w:t>Le message d'erreur</w:t>
      </w:r>
      <w:r w:rsidRPr="00BD1674">
        <w:rPr>
          <w:lang w:val="fr-FR"/>
        </w:rPr>
        <w:t>"</w:t>
      </w:r>
    </w:p>
    <w:p w14:paraId="652C0A8C" w14:textId="77777777" w:rsidR="00645120" w:rsidRDefault="00645120" w:rsidP="00645120">
      <w:pPr>
        <w:pStyle w:val="code"/>
        <w:ind w:left="708"/>
        <w:rPr>
          <w:lang w:val="fr-FR"/>
        </w:rPr>
      </w:pPr>
      <w:r w:rsidRPr="00BD1674">
        <w:rPr>
          <w:lang w:val="fr-FR"/>
        </w:rPr>
        <w:t>}</w:t>
      </w:r>
    </w:p>
    <w:p w14:paraId="657D9B96" w14:textId="52770DE7" w:rsidR="00645120" w:rsidRDefault="00645120" w:rsidP="008F73D2">
      <w:pPr>
        <w:pStyle w:val="paraPuce"/>
        <w:rPr>
          <w:lang w:val="fr-FR"/>
        </w:rPr>
      </w:pPr>
      <w:r w:rsidRPr="00531D23">
        <w:rPr>
          <w:lang w:val="fr-FR"/>
        </w:rPr>
        <w:t>Si l'enregistrement fonctionne, redirigez l'utilisateur vers la page login</w:t>
      </w:r>
      <w:r w:rsidR="00531D23">
        <w:rPr>
          <w:lang w:val="fr-FR"/>
        </w:rPr>
        <w:t>.</w:t>
      </w:r>
    </w:p>
    <w:p w14:paraId="3D18347D" w14:textId="311064BB" w:rsidR="00531D23" w:rsidRPr="00531D23" w:rsidRDefault="00531D23" w:rsidP="00531D23">
      <w:pPr>
        <w:rPr>
          <w:lang w:val="fr-FR"/>
        </w:rPr>
      </w:pPr>
    </w:p>
    <w:p w14:paraId="1484A531" w14:textId="45B372A4" w:rsidR="00531D23" w:rsidRDefault="00531D23">
      <w:pPr>
        <w:rPr>
          <w:rFonts w:eastAsia="Times New Roman" w:cs="Arial"/>
          <w:b/>
          <w:sz w:val="28"/>
          <w:szCs w:val="28"/>
          <w:lang w:val="fr-FR" w:eastAsia="fr-FR"/>
        </w:rPr>
      </w:pPr>
      <w:r>
        <w:br w:type="page"/>
      </w:r>
    </w:p>
    <w:p w14:paraId="1EC6A668" w14:textId="21CE0A9D" w:rsidR="00645120" w:rsidRDefault="00645120" w:rsidP="00645120">
      <w:pPr>
        <w:pStyle w:val="Titre1"/>
      </w:pPr>
      <w:r>
        <w:lastRenderedPageBreak/>
        <w:t>Profile</w:t>
      </w:r>
    </w:p>
    <w:p w14:paraId="45EAA040" w14:textId="7879E44D" w:rsidR="00645120" w:rsidRDefault="00D80282" w:rsidP="00645120">
      <w:pPr>
        <w:pStyle w:val="paraPuce"/>
        <w:rPr>
          <w:lang w:val="fr-FR"/>
        </w:rPr>
      </w:pPr>
      <w:r>
        <w:rPr>
          <w:noProof/>
        </w:rPr>
        <mc:AlternateContent>
          <mc:Choice Requires="wps">
            <w:drawing>
              <wp:anchor distT="0" distB="0" distL="114300" distR="114300" simplePos="0" relativeHeight="251661312" behindDoc="0" locked="0" layoutInCell="1" allowOverlap="1" wp14:anchorId="002F636A" wp14:editId="09D1B3AE">
                <wp:simplePos x="0" y="0"/>
                <wp:positionH relativeFrom="margin">
                  <wp:align>right</wp:align>
                </wp:positionH>
                <wp:positionV relativeFrom="paragraph">
                  <wp:posOffset>51338</wp:posOffset>
                </wp:positionV>
                <wp:extent cx="6148359" cy="8386674"/>
                <wp:effectExtent l="0" t="0" r="0" b="0"/>
                <wp:wrapNone/>
                <wp:docPr id="2064848256" name="Signe de multiplication 4"/>
                <wp:cNvGraphicFramePr/>
                <a:graphic xmlns:a="http://schemas.openxmlformats.org/drawingml/2006/main">
                  <a:graphicData uri="http://schemas.microsoft.com/office/word/2010/wordprocessingShape">
                    <wps:wsp>
                      <wps:cNvSpPr/>
                      <wps:spPr>
                        <a:xfrm>
                          <a:off x="0" y="0"/>
                          <a:ext cx="6148359" cy="8386674"/>
                        </a:xfrm>
                        <a:prstGeom prst="mathMultiply">
                          <a:avLst>
                            <a:gd name="adj1" fmla="val 24510"/>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20085" id="Signe de multiplication 4" o:spid="_x0000_s1026" style="position:absolute;margin-left:432.9pt;margin-top:4.05pt;width:484.1pt;height:660.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6148359,8386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" path="m869006,2459763l2084358,1568776r989822,1350167l4064001,1568776r1215352,890987l4008451,4193337,5279353,5926911,4064001,6817898,3074180,5467731,2084358,6817898,869006,5926911,2139908,4193337,869006,2459763xe" fillcolor="red" strokecolor="#091723 [484]" strokeweight="1pt">
                <v:stroke joinstyle="miter"/>
                <v:path arrowok="t" o:connecttype="custom" o:connectlocs="869006,2459763;2084358,1568776;3074180,2918943;4064001,1568776;5279353,2459763;4008451,4193337;5279353,5926911;4064001,6817898;3074180,5467731;2084358,6817898;869006,5926911;2139908,4193337;869006,2459763" o:connectangles="0,0,0,0,0,0,0,0,0,0,0,0,0"/>
                <w10:wrap anchorx="margin"/>
              </v:shape>
            </w:pict>
          </mc:Fallback>
        </mc:AlternateContent>
      </w:r>
      <w:r w:rsidR="00645120">
        <w:rPr>
          <w:lang w:val="fr-FR"/>
        </w:rPr>
        <w:t>La page Profile permet à l'utilisateur de modifier son profile (</w:t>
      </w:r>
      <w:proofErr w:type="gramStart"/>
      <w:r w:rsidR="00645120">
        <w:t>email</w:t>
      </w:r>
      <w:proofErr w:type="gramEnd"/>
      <w:r w:rsidR="00645120">
        <w:rPr>
          <w:lang w:val="fr-FR"/>
        </w:rPr>
        <w:t xml:space="preserve"> et mot de passe).</w:t>
      </w:r>
      <w:r w:rsidRPr="00D80282">
        <w:rPr>
          <w:noProof/>
        </w:rPr>
        <w:t xml:space="preserve"> </w:t>
      </w:r>
    </w:p>
    <w:p w14:paraId="55128121" w14:textId="77777777" w:rsidR="00645120" w:rsidRDefault="00645120" w:rsidP="00645120">
      <w:pPr>
        <w:pStyle w:val="paraPuce"/>
        <w:rPr>
          <w:lang w:val="fr-FR"/>
        </w:rPr>
      </w:pPr>
      <w:r>
        <w:rPr>
          <w:lang w:val="fr-FR"/>
        </w:rPr>
        <w:t xml:space="preserve">Notez qu'il n'est pas possible de modifier </w:t>
      </w:r>
      <w:proofErr w:type="gramStart"/>
      <w:r>
        <w:rPr>
          <w:lang w:val="fr-FR"/>
        </w:rPr>
        <w:t>l'email</w:t>
      </w:r>
      <w:proofErr w:type="gramEnd"/>
      <w:r>
        <w:rPr>
          <w:lang w:val="fr-FR"/>
        </w:rPr>
        <w:t xml:space="preserve"> ou le mot de passe des utilisateurs admin, donator, member et e1234567.</w:t>
      </w:r>
    </w:p>
    <w:p w14:paraId="41F0AC93" w14:textId="77777777" w:rsidR="00645120" w:rsidRDefault="00645120" w:rsidP="00645120">
      <w:pPr>
        <w:ind w:left="708"/>
        <w:rPr>
          <w:lang w:val="fr-FR"/>
        </w:rPr>
      </w:pPr>
      <w:r w:rsidRPr="00161ABA">
        <w:rPr>
          <w:noProof/>
          <w:lang w:val="fr-FR"/>
        </w:rPr>
        <w:drawing>
          <wp:inline distT="0" distB="0" distL="0" distR="0" wp14:anchorId="53258105" wp14:editId="60D38B42">
            <wp:extent cx="5674446" cy="2270832"/>
            <wp:effectExtent l="19050" t="19050" r="21590" b="1524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6"/>
                    <a:stretch>
                      <a:fillRect/>
                    </a:stretch>
                  </pic:blipFill>
                  <pic:spPr>
                    <a:xfrm>
                      <a:off x="0" y="0"/>
                      <a:ext cx="5698186" cy="2280332"/>
                    </a:xfrm>
                    <a:prstGeom prst="rect">
                      <a:avLst/>
                    </a:prstGeom>
                    <a:ln w="3175" cap="sq">
                      <a:solidFill>
                        <a:srgbClr val="000000"/>
                      </a:solidFill>
                      <a:prstDash val="solid"/>
                      <a:miter lim="800000"/>
                    </a:ln>
                    <a:effectLst/>
                  </pic:spPr>
                </pic:pic>
              </a:graphicData>
            </a:graphic>
          </wp:inline>
        </w:drawing>
      </w:r>
    </w:p>
    <w:p w14:paraId="49195839" w14:textId="77777777" w:rsidR="00645120" w:rsidRDefault="00645120" w:rsidP="00645120">
      <w:pPr>
        <w:pStyle w:val="paraPuce"/>
        <w:rPr>
          <w:lang w:val="fr-FR"/>
        </w:rPr>
      </w:pPr>
      <w:r>
        <w:rPr>
          <w:lang w:val="fr-FR"/>
        </w:rPr>
        <w:t>Si l'utilisateur n'est pas authentifié, cette page n'est pas disponible (route conditionnelle dans le routeur).</w:t>
      </w:r>
    </w:p>
    <w:p w14:paraId="6C5A4DDC" w14:textId="77777777" w:rsidR="00645120" w:rsidRDefault="00645120" w:rsidP="00645120">
      <w:pPr>
        <w:pStyle w:val="paraPuce"/>
        <w:rPr>
          <w:lang w:val="fr-FR"/>
        </w:rPr>
      </w:pPr>
      <w:r>
        <w:rPr>
          <w:lang w:val="fr-FR"/>
        </w:rPr>
        <w:t xml:space="preserve">Au chargement de la page, utilisez l'API </w:t>
      </w:r>
      <w:hyperlink r:id="rId27" w:anchor="/default/get_user" w:history="1">
        <w:r w:rsidRPr="001F78AD">
          <w:rPr>
            <w:rStyle w:val="Lienhypertexte"/>
            <w:lang w:val="fr-FR"/>
          </w:rPr>
          <w:t>/user</w:t>
        </w:r>
      </w:hyperlink>
      <w:r>
        <w:rPr>
          <w:lang w:val="fr-FR"/>
        </w:rPr>
        <w:t xml:space="preserve"> (méthode GET) pour obtenir et afficher le courriel de l'utilisateur présentement connecté.</w:t>
      </w:r>
    </w:p>
    <w:p w14:paraId="5F69D1E1" w14:textId="77777777" w:rsidR="00645120" w:rsidRDefault="00645120" w:rsidP="00645120">
      <w:pPr>
        <w:rPr>
          <w:lang w:val="fr-FR"/>
        </w:rPr>
      </w:pPr>
    </w:p>
    <w:p w14:paraId="79A5805F" w14:textId="77777777" w:rsidR="00645120" w:rsidRPr="009F76EB" w:rsidRDefault="00645120" w:rsidP="00645120">
      <w:pPr>
        <w:pStyle w:val="Titre2"/>
      </w:pPr>
      <w:r w:rsidRPr="009F76EB">
        <w:t>Validations</w:t>
      </w:r>
    </w:p>
    <w:p w14:paraId="5D3AC255" w14:textId="77777777" w:rsidR="00645120" w:rsidRDefault="00645120" w:rsidP="00645120">
      <w:pPr>
        <w:pStyle w:val="paraPuce"/>
        <w:rPr>
          <w:lang w:val="fr-FR"/>
        </w:rPr>
      </w:pPr>
      <w:r>
        <w:rPr>
          <w:lang w:val="fr-FR"/>
        </w:rPr>
        <w:t xml:space="preserve">Le courriel doit contenir contient le caractère "@".  </w:t>
      </w:r>
    </w:p>
    <w:p w14:paraId="323E209B" w14:textId="77777777" w:rsidR="00645120" w:rsidRPr="00783A24" w:rsidRDefault="00645120" w:rsidP="00645120">
      <w:pPr>
        <w:pStyle w:val="paraPuce"/>
        <w:rPr>
          <w:lang w:val="fr-FR"/>
        </w:rPr>
      </w:pPr>
      <w:r>
        <w:rPr>
          <w:lang w:val="fr-FR"/>
        </w:rPr>
        <w:t>Le mot de passe contient au moins 8 caractères.</w:t>
      </w:r>
    </w:p>
    <w:p w14:paraId="1475991A" w14:textId="77777777" w:rsidR="00645120" w:rsidRDefault="00645120" w:rsidP="00645120">
      <w:pPr>
        <w:pStyle w:val="paraPuce"/>
        <w:rPr>
          <w:lang w:val="fr-FR"/>
        </w:rPr>
      </w:pPr>
      <w:r>
        <w:rPr>
          <w:lang w:val="fr-FR"/>
        </w:rPr>
        <w:t>Le mot de passe contient au moins un symbole parmi les suivants: !@#$%&amp;*()[].</w:t>
      </w:r>
    </w:p>
    <w:p w14:paraId="7E7F3629" w14:textId="77777777" w:rsidR="00645120" w:rsidRDefault="00645120" w:rsidP="00645120">
      <w:pPr>
        <w:pStyle w:val="paraPuce"/>
        <w:rPr>
          <w:lang w:val="fr-FR"/>
        </w:rPr>
      </w:pPr>
      <w:r>
        <w:rPr>
          <w:lang w:val="fr-FR"/>
        </w:rPr>
        <w:t>Le mot de passe contient au moins une lettre en majuscule.</w:t>
      </w:r>
    </w:p>
    <w:p w14:paraId="714DBA2D" w14:textId="77777777" w:rsidR="00645120" w:rsidRDefault="00645120" w:rsidP="00645120">
      <w:pPr>
        <w:pStyle w:val="paraPuce"/>
        <w:rPr>
          <w:lang w:val="fr-FR"/>
        </w:rPr>
      </w:pPr>
      <w:r>
        <w:rPr>
          <w:lang w:val="fr-FR"/>
        </w:rPr>
        <w:t>Le mot de passe contient au moins une lettre en minuscule.</w:t>
      </w:r>
    </w:p>
    <w:p w14:paraId="4DEC5725" w14:textId="77777777" w:rsidR="00645120" w:rsidRDefault="00645120" w:rsidP="00645120">
      <w:pPr>
        <w:pStyle w:val="paraPuce"/>
        <w:rPr>
          <w:lang w:val="fr-FR"/>
        </w:rPr>
      </w:pPr>
      <w:r>
        <w:rPr>
          <w:lang w:val="fr-FR"/>
        </w:rPr>
        <w:t>Si le champ confirmation de mot de passe contient du texte, alors la confirmation de mot de passe est identique au mot de passe.</w:t>
      </w:r>
    </w:p>
    <w:p w14:paraId="7ED7F796" w14:textId="77777777" w:rsidR="00645120" w:rsidRDefault="00645120" w:rsidP="00645120">
      <w:pPr>
        <w:pStyle w:val="paraPuce"/>
        <w:rPr>
          <w:lang w:val="fr-FR"/>
        </w:rPr>
      </w:pPr>
      <w:r>
        <w:rPr>
          <w:lang w:val="fr-FR"/>
        </w:rPr>
        <w:t>Lorsque la règle de validation est valide, le même message est affiché mais en vert.  Ces indications changent lors de la frappe, en continue (voir gif).</w:t>
      </w:r>
    </w:p>
    <w:p w14:paraId="3E422AD5" w14:textId="77777777" w:rsidR="00645120" w:rsidRDefault="00645120" w:rsidP="00645120">
      <w:pPr>
        <w:ind w:left="708"/>
        <w:rPr>
          <w:lang w:val="fr-FR"/>
        </w:rPr>
      </w:pPr>
      <w:r w:rsidRPr="001F78AD">
        <w:rPr>
          <w:noProof/>
          <w:lang w:val="fr-FR"/>
        </w:rPr>
        <w:drawing>
          <wp:inline distT="0" distB="0" distL="0" distR="0" wp14:anchorId="2E925924" wp14:editId="570D41CC">
            <wp:extent cx="5129670" cy="2168778"/>
            <wp:effectExtent l="19050" t="19050" r="13970" b="2222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8"/>
                    <a:stretch>
                      <a:fillRect/>
                    </a:stretch>
                  </pic:blipFill>
                  <pic:spPr>
                    <a:xfrm>
                      <a:off x="0" y="0"/>
                      <a:ext cx="5162352" cy="2182596"/>
                    </a:xfrm>
                    <a:prstGeom prst="rect">
                      <a:avLst/>
                    </a:prstGeom>
                    <a:ln w="3175" cap="sq">
                      <a:solidFill>
                        <a:srgbClr val="000000"/>
                      </a:solidFill>
                      <a:prstDash val="solid"/>
                      <a:miter lim="800000"/>
                    </a:ln>
                    <a:effectLst/>
                  </pic:spPr>
                </pic:pic>
              </a:graphicData>
            </a:graphic>
          </wp:inline>
        </w:drawing>
      </w:r>
    </w:p>
    <w:p w14:paraId="0B71F23E" w14:textId="037CD910" w:rsidR="00645120" w:rsidRDefault="00D80282" w:rsidP="00645120">
      <w:pPr>
        <w:pStyle w:val="paraPuce"/>
      </w:pPr>
      <w:r>
        <w:rPr>
          <w:noProof/>
        </w:rPr>
        <w:lastRenderedPageBreak/>
        <mc:AlternateContent>
          <mc:Choice Requires="wps">
            <w:drawing>
              <wp:anchor distT="0" distB="0" distL="114300" distR="114300" simplePos="0" relativeHeight="251665408" behindDoc="0" locked="0" layoutInCell="1" allowOverlap="1" wp14:anchorId="4AE2D08A" wp14:editId="068E96B8">
                <wp:simplePos x="0" y="0"/>
                <wp:positionH relativeFrom="margin">
                  <wp:posOffset>465615</wp:posOffset>
                </wp:positionH>
                <wp:positionV relativeFrom="paragraph">
                  <wp:posOffset>6436</wp:posOffset>
                </wp:positionV>
                <wp:extent cx="5873477" cy="1884898"/>
                <wp:effectExtent l="0" t="0" r="0" b="0"/>
                <wp:wrapNone/>
                <wp:docPr id="534201193" name="Signe de multiplication 4"/>
                <wp:cNvGraphicFramePr/>
                <a:graphic xmlns:a="http://schemas.openxmlformats.org/drawingml/2006/main">
                  <a:graphicData uri="http://schemas.microsoft.com/office/word/2010/wordprocessingShape">
                    <wps:wsp>
                      <wps:cNvSpPr/>
                      <wps:spPr>
                        <a:xfrm>
                          <a:off x="0" y="0"/>
                          <a:ext cx="5873477" cy="1884898"/>
                        </a:xfrm>
                        <a:prstGeom prst="mathMultiply">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7B49D" id="Signe de multiplication 4" o:spid="_x0000_s1026" style="position:absolute;margin-left:36.65pt;margin-top:.5pt;width:462.5pt;height:148.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873477,188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" path="m1342929,663767l1478396,241643,2936739,709650,4395081,241643r135467,422124l3662156,942449r868392,278682l4395081,1643255,2936739,1175248,1478396,1643255,1342929,1221131,2211321,942449,1342929,663767xe" fillcolor="red" strokecolor="#091723 [484]" strokeweight="1pt">
                <v:stroke joinstyle="miter"/>
                <v:path arrowok="t" o:connecttype="custom" o:connectlocs="1342929,663767;1478396,241643;2936739,709650;4395081,241643;4530548,663767;3662156,942449;4530548,1221131;4395081,1643255;2936739,1175248;1478396,1643255;1342929,1221131;2211321,942449;1342929,663767" o:connectangles="0,0,0,0,0,0,0,0,0,0,0,0,0"/>
                <w10:wrap anchorx="margin"/>
              </v:shape>
            </w:pict>
          </mc:Fallback>
        </mc:AlternateContent>
      </w:r>
      <w:r w:rsidR="00645120">
        <w:t xml:space="preserve">Le bouton Update Profile ne fonctionne que si les règles de validations sont respectées.  Il est </w:t>
      </w:r>
      <w:hyperlink r:id="rId29" w:history="1">
        <w:proofErr w:type="spellStart"/>
        <w:r w:rsidR="00645120" w:rsidRPr="006113E9">
          <w:rPr>
            <w:rStyle w:val="Lienhypertexte"/>
          </w:rPr>
          <w:t>disabled</w:t>
        </w:r>
        <w:proofErr w:type="spellEnd"/>
      </w:hyperlink>
      <w:r w:rsidR="00645120">
        <w:t xml:space="preserve"> dans le cas contraire.</w:t>
      </w:r>
    </w:p>
    <w:p w14:paraId="2D66E53A" w14:textId="27A20EED" w:rsidR="00645120" w:rsidRPr="00465FFE" w:rsidRDefault="00645120" w:rsidP="00645120">
      <w:pPr>
        <w:pStyle w:val="paraPuce"/>
      </w:pPr>
      <w:r w:rsidRPr="00465FFE">
        <w:t xml:space="preserve">Le bouton </w:t>
      </w:r>
      <w:proofErr w:type="spellStart"/>
      <w:r w:rsidRPr="00465FFE">
        <w:t>Delete</w:t>
      </w:r>
      <w:proofErr w:type="spellEnd"/>
      <w:r w:rsidRPr="00465FFE">
        <w:t xml:space="preserve"> </w:t>
      </w:r>
      <w:proofErr w:type="spellStart"/>
      <w:r w:rsidRPr="00465FFE">
        <w:t>account</w:t>
      </w:r>
      <w:proofErr w:type="spellEnd"/>
      <w:r w:rsidRPr="00465FFE">
        <w:t xml:space="preserve"> </w:t>
      </w:r>
      <w:r>
        <w:t xml:space="preserve">demande affiche une fenêtre de </w:t>
      </w:r>
      <w:hyperlink r:id="rId30" w:history="1">
        <w:r w:rsidRPr="006113E9">
          <w:rPr>
            <w:rStyle w:val="Lienhypertexte"/>
          </w:rPr>
          <w:t>confirmation modale</w:t>
        </w:r>
      </w:hyperlink>
      <w:r>
        <w:t xml:space="preserve"> et ensuite </w:t>
      </w:r>
      <w:r w:rsidRPr="00465FFE">
        <w:t>suppri</w:t>
      </w:r>
      <w:r>
        <w:t>me l'utilisateur (</w:t>
      </w:r>
      <w:hyperlink r:id="rId31" w:anchor="/default/delete_user" w:history="1">
        <w:r w:rsidRPr="00465FFE">
          <w:rPr>
            <w:rStyle w:val="Lienhypertexte"/>
          </w:rPr>
          <w:t>/user</w:t>
        </w:r>
      </w:hyperlink>
      <w:r>
        <w:t xml:space="preserve"> avec la méthode DELETE).  Ensuite, le jeton est supprimé du contexte global et l'utilisateur est redirigé vers la page d'accueil.</w:t>
      </w:r>
    </w:p>
    <w:p w14:paraId="5F74BE75" w14:textId="5593003C" w:rsidR="00645120" w:rsidRPr="00465FFE" w:rsidRDefault="00645120" w:rsidP="00645120">
      <w:pPr>
        <w:ind w:left="708"/>
        <w:rPr>
          <w:lang w:eastAsia="fr-FR"/>
        </w:rPr>
      </w:pPr>
      <w:r w:rsidRPr="006113E9">
        <w:rPr>
          <w:noProof/>
          <w:lang w:eastAsia="fr-FR"/>
        </w:rPr>
        <w:drawing>
          <wp:inline distT="0" distB="0" distL="0" distR="0" wp14:anchorId="2673F4A5" wp14:editId="6B19745E">
            <wp:extent cx="2431177" cy="1202539"/>
            <wp:effectExtent l="0" t="0" r="762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2"/>
                    <a:stretch>
                      <a:fillRect/>
                    </a:stretch>
                  </pic:blipFill>
                  <pic:spPr>
                    <a:xfrm>
                      <a:off x="0" y="0"/>
                      <a:ext cx="2437724" cy="1205777"/>
                    </a:xfrm>
                    <a:prstGeom prst="rect">
                      <a:avLst/>
                    </a:prstGeom>
                  </pic:spPr>
                </pic:pic>
              </a:graphicData>
            </a:graphic>
          </wp:inline>
        </w:drawing>
      </w:r>
    </w:p>
    <w:p w14:paraId="1CBB66EC" w14:textId="77777777" w:rsidR="00645120" w:rsidRPr="00465FFE" w:rsidRDefault="00645120" w:rsidP="00645120">
      <w:pPr>
        <w:rPr>
          <w:lang w:eastAsia="fr-FR"/>
        </w:rPr>
      </w:pPr>
    </w:p>
    <w:p w14:paraId="5C682C19" w14:textId="77777777" w:rsidR="00645120" w:rsidRDefault="00645120" w:rsidP="00645120">
      <w:pPr>
        <w:rPr>
          <w:rFonts w:eastAsia="Times New Roman" w:cs="Arial"/>
          <w:b/>
          <w:sz w:val="28"/>
          <w:szCs w:val="28"/>
          <w:lang w:val="fr-FR" w:eastAsia="fr-FR"/>
        </w:rPr>
      </w:pPr>
      <w:r>
        <w:br w:type="page"/>
      </w:r>
    </w:p>
    <w:p w14:paraId="2370960C" w14:textId="77777777" w:rsidR="00645120" w:rsidRDefault="00645120" w:rsidP="00645120">
      <w:pPr>
        <w:pStyle w:val="Titre1"/>
      </w:pPr>
      <w:r>
        <w:lastRenderedPageBreak/>
        <w:t>Page détails</w:t>
      </w:r>
    </w:p>
    <w:p w14:paraId="31391178" w14:textId="77777777" w:rsidR="00645120" w:rsidRDefault="00645120" w:rsidP="00645120">
      <w:pPr>
        <w:pStyle w:val="paraPuce"/>
        <w:rPr>
          <w:lang w:val="fr-FR"/>
        </w:rPr>
      </w:pPr>
      <w:r>
        <w:rPr>
          <w:lang w:val="fr-FR"/>
        </w:rPr>
        <w:t xml:space="preserve">Affiche les informations détaillées du podcast ainsi que les épisodes </w:t>
      </w:r>
      <w:r w:rsidRPr="006A6F5A">
        <w:rPr>
          <w:lang w:val="fr-FR"/>
        </w:rPr>
        <w:t xml:space="preserve"> </w:t>
      </w:r>
      <w:r>
        <w:rPr>
          <w:lang w:val="fr-FR"/>
        </w:rPr>
        <w:t xml:space="preserve">(voir méthode </w:t>
      </w:r>
      <w:hyperlink r:id="rId33" w:history="1">
        <w:r w:rsidRPr="00DF42D3">
          <w:rPr>
            <w:rStyle w:val="Lienhypertexte"/>
            <w:noProof/>
            <w:lang w:val="fr-FR"/>
          </w:rPr>
          <w:t>/podcast?podcastId=X</w:t>
        </w:r>
      </w:hyperlink>
      <w:r>
        <w:rPr>
          <w:lang w:val="fr-FR"/>
        </w:rPr>
        <w:t xml:space="preserve"> de l'api).</w:t>
      </w:r>
    </w:p>
    <w:p w14:paraId="755FEA87" w14:textId="77777777" w:rsidR="00645120" w:rsidRDefault="00645120" w:rsidP="00645120">
      <w:pPr>
        <w:pStyle w:val="paraPuce"/>
        <w:rPr>
          <w:lang w:val="fr-FR"/>
        </w:rPr>
      </w:pPr>
      <w:r>
        <w:rPr>
          <w:lang w:val="fr-FR"/>
        </w:rPr>
        <w:t>En haut de page, afficher le nom (</w:t>
      </w:r>
      <w:r w:rsidRPr="00DF42D3">
        <w:rPr>
          <w:rStyle w:val="codeCar"/>
        </w:rPr>
        <w:t>name</w:t>
      </w:r>
      <w:r>
        <w:rPr>
          <w:lang w:val="fr-FR"/>
        </w:rPr>
        <w:t>), l'artiste (</w:t>
      </w:r>
      <w:r w:rsidRPr="00DF42D3">
        <w:rPr>
          <w:rStyle w:val="codeCar"/>
        </w:rPr>
        <w:t>artist</w:t>
      </w:r>
      <w:r>
        <w:rPr>
          <w:lang w:val="fr-FR"/>
        </w:rPr>
        <w:t>), les genres séparés d'une virgule (genres) et la description du podcast.</w:t>
      </w:r>
    </w:p>
    <w:p w14:paraId="7BB5373F" w14:textId="77777777" w:rsidR="00645120" w:rsidRPr="008412C1" w:rsidRDefault="00645120" w:rsidP="00645120">
      <w:pPr>
        <w:pStyle w:val="paraPuce"/>
        <w:rPr>
          <w:lang w:val="fr-FR"/>
        </w:rPr>
      </w:pPr>
      <w:r>
        <w:rPr>
          <w:lang w:val="fr-FR"/>
        </w:rPr>
        <w:t>Ensuite, pour chacun des épisodes, affichez le titre (</w:t>
      </w:r>
      <w:r w:rsidRPr="00DF42D3">
        <w:rPr>
          <w:rStyle w:val="codeCar"/>
        </w:rPr>
        <w:t>title</w:t>
      </w:r>
      <w:r>
        <w:rPr>
          <w:lang w:val="fr-FR"/>
        </w:rPr>
        <w:t>), le descriptif de l'épisode (</w:t>
      </w:r>
      <w:r w:rsidRPr="00DF42D3">
        <w:rPr>
          <w:rStyle w:val="codeCar"/>
        </w:rPr>
        <w:t>content</w:t>
      </w:r>
      <w:r>
        <w:rPr>
          <w:lang w:val="fr-FR"/>
        </w:rPr>
        <w:t>) et la date de l'épisode (</w:t>
      </w:r>
      <w:r w:rsidRPr="00DF42D3">
        <w:rPr>
          <w:rStyle w:val="codeCar"/>
        </w:rPr>
        <w:t>isoDate</w:t>
      </w:r>
      <w:r>
        <w:rPr>
          <w:lang w:val="fr-FR"/>
        </w:rPr>
        <w:t>) ainsi que le contrôle audio permettant d'écouter l'épisode.</w:t>
      </w:r>
    </w:p>
    <w:p w14:paraId="721575FA" w14:textId="77777777" w:rsidR="00645120" w:rsidRDefault="00645120" w:rsidP="00645120">
      <w:pPr>
        <w:pStyle w:val="paraPuce"/>
        <w:numPr>
          <w:ilvl w:val="0"/>
          <w:numId w:val="0"/>
        </w:numPr>
        <w:ind w:left="1068" w:hanging="360"/>
        <w:rPr>
          <w:lang w:val="fr-FR"/>
        </w:rPr>
      </w:pPr>
      <w:r w:rsidRPr="00DF42D3">
        <w:rPr>
          <w:noProof/>
          <w:lang w:val="fr-FR"/>
        </w:rPr>
        <w:drawing>
          <wp:inline distT="0" distB="0" distL="0" distR="0" wp14:anchorId="604E0DCE" wp14:editId="2D748921">
            <wp:extent cx="4427274" cy="2908711"/>
            <wp:effectExtent l="19050" t="19050" r="11430" b="2540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34"/>
                    <a:stretch>
                      <a:fillRect/>
                    </a:stretch>
                  </pic:blipFill>
                  <pic:spPr>
                    <a:xfrm>
                      <a:off x="0" y="0"/>
                      <a:ext cx="4532732" cy="2977997"/>
                    </a:xfrm>
                    <a:prstGeom prst="rect">
                      <a:avLst/>
                    </a:prstGeom>
                    <a:ln w="3175" cap="sq">
                      <a:solidFill>
                        <a:srgbClr val="000000"/>
                      </a:solidFill>
                      <a:miter lim="800000"/>
                    </a:ln>
                    <a:effectLst/>
                  </pic:spPr>
                </pic:pic>
              </a:graphicData>
            </a:graphic>
          </wp:inline>
        </w:drawing>
      </w:r>
    </w:p>
    <w:p w14:paraId="3C5BEF08" w14:textId="77777777" w:rsidR="00645120" w:rsidRDefault="00645120" w:rsidP="00645120">
      <w:pPr>
        <w:pStyle w:val="paraPuce"/>
        <w:rPr>
          <w:lang w:val="fr-FR"/>
        </w:rPr>
      </w:pPr>
      <w:r>
        <w:rPr>
          <w:lang w:val="fr-FR"/>
        </w:rPr>
        <w:t xml:space="preserve">Pour le contrôle audio, utilisez </w:t>
      </w:r>
      <w:r w:rsidRPr="00DF42D3">
        <w:rPr>
          <w:rStyle w:val="codeCar"/>
        </w:rPr>
        <w:t>preload="metadata"</w:t>
      </w:r>
      <w:r>
        <w:rPr>
          <w:lang w:val="fr-FR"/>
        </w:rPr>
        <w:t xml:space="preserve"> pour éviter le chargement complet de tous les épisodes sur la page.  Par exemple: </w:t>
      </w:r>
      <w:r w:rsidRPr="00DF42D3">
        <w:rPr>
          <w:rStyle w:val="codeCar"/>
          <w:lang w:val="fr-FR"/>
        </w:rPr>
        <w:t xml:space="preserve">&lt;audio id="audioUrl" controls="controls" </w:t>
      </w:r>
      <w:r w:rsidRPr="00DF42D3">
        <w:rPr>
          <w:rStyle w:val="codeCar"/>
          <w:highlight w:val="yellow"/>
          <w:lang w:val="fr-FR"/>
        </w:rPr>
        <w:t>preload="metadata"</w:t>
      </w:r>
      <w:r w:rsidRPr="00DF42D3">
        <w:rPr>
          <w:rStyle w:val="codeCar"/>
        </w:rPr>
        <w:t xml:space="preserve"> </w:t>
      </w:r>
      <w:r w:rsidRPr="00DF42D3">
        <w:rPr>
          <w:rStyle w:val="codeCar"/>
          <w:lang w:val="fr-FR"/>
        </w:rPr>
        <w:t>src="</w:t>
      </w:r>
      <w:r w:rsidRPr="00DF42D3">
        <w:rPr>
          <w:rStyle w:val="codeCar"/>
        </w:rPr>
        <w:t>…</w:t>
      </w:r>
      <w:r w:rsidRPr="00DF42D3">
        <w:rPr>
          <w:rStyle w:val="codeCar"/>
          <w:lang w:val="fr-FR"/>
        </w:rPr>
        <w:t>" /&gt;</w:t>
      </w:r>
      <w:r>
        <w:rPr>
          <w:lang w:val="fr-FR"/>
        </w:rPr>
        <w:t>.</w:t>
      </w:r>
    </w:p>
    <w:p w14:paraId="2DEDDF72" w14:textId="77777777" w:rsidR="00645120" w:rsidRDefault="00645120" w:rsidP="00645120">
      <w:pPr>
        <w:pStyle w:val="paraPuce"/>
        <w:rPr>
          <w:lang w:val="fr-FR"/>
        </w:rPr>
      </w:pPr>
      <w:r>
        <w:rPr>
          <w:lang w:val="fr-FR"/>
        </w:rPr>
        <w:t>Utilisez un component pour l’affichage des épisodes.</w:t>
      </w:r>
    </w:p>
    <w:p w14:paraId="19A1F494" w14:textId="77777777" w:rsidR="00645120" w:rsidRDefault="00645120" w:rsidP="00645120"/>
    <w:p w14:paraId="75309546" w14:textId="77777777" w:rsidR="00645120" w:rsidRPr="000C1C18" w:rsidRDefault="00645120" w:rsidP="00645120">
      <w:pPr>
        <w:pStyle w:val="Titre1"/>
      </w:pPr>
      <w:r>
        <w:t>Abonnement</w:t>
      </w:r>
      <w:r w:rsidRPr="000C1C18">
        <w:t>/</w:t>
      </w:r>
      <w:r>
        <w:t>Désabonnement à un podcast</w:t>
      </w:r>
    </w:p>
    <w:p w14:paraId="63DB9185" w14:textId="77777777" w:rsidR="00645120" w:rsidRPr="0047455D" w:rsidRDefault="00645120" w:rsidP="00645120">
      <w:pPr>
        <w:pStyle w:val="paraPuce"/>
        <w:rPr>
          <w:lang w:val="fr-FR"/>
        </w:rPr>
      </w:pPr>
      <w:r>
        <w:rPr>
          <w:lang w:val="fr-FR"/>
        </w:rPr>
        <w:t>Pour un utilisateur authentifié, un bouton d’abonnement (ou de désabonnement) s’affiche au chargement de la page.  Il permet à l’utilisateur présentement authentifié de s’abonner ou se désabonner du podcast.</w:t>
      </w:r>
    </w:p>
    <w:p w14:paraId="796A7527" w14:textId="77777777" w:rsidR="00645120" w:rsidRPr="000C1C18" w:rsidRDefault="00645120" w:rsidP="00645120">
      <w:pPr>
        <w:pStyle w:val="paraPuce"/>
        <w:rPr>
          <w:lang w:val="fr-FR"/>
        </w:rPr>
      </w:pPr>
      <w:r w:rsidRPr="000C1C18">
        <w:rPr>
          <w:lang w:val="fr-FR"/>
        </w:rPr>
        <w:t xml:space="preserve">Pour modifier les </w:t>
      </w:r>
      <w:r>
        <w:rPr>
          <w:lang w:val="fr-FR"/>
        </w:rPr>
        <w:t>abonnements</w:t>
      </w:r>
      <w:r w:rsidRPr="000C1C18">
        <w:rPr>
          <w:lang w:val="fr-FR"/>
        </w:rPr>
        <w:t xml:space="preserve"> de l'utilisateur présentement authentifié, on utilise l'api </w:t>
      </w:r>
      <w:hyperlink r:id="rId35" w:anchor="/default/get_subscription" w:history="1">
        <w:r w:rsidRPr="00DF4E83">
          <w:rPr>
            <w:rStyle w:val="Lienhypertexte"/>
            <w:lang w:val="fr-FR"/>
          </w:rPr>
          <w:t>/</w:t>
        </w:r>
        <w:proofErr w:type="spellStart"/>
        <w:r w:rsidRPr="00DF4E83">
          <w:rPr>
            <w:rStyle w:val="Lienhypertexte"/>
            <w:lang w:val="fr-FR"/>
          </w:rPr>
          <w:t>subscription?podcastId</w:t>
        </w:r>
        <w:proofErr w:type="spellEnd"/>
        <w:r w:rsidRPr="00DF4E83">
          <w:rPr>
            <w:rStyle w:val="Lienhypertexte"/>
            <w:lang w:val="fr-FR"/>
          </w:rPr>
          <w:t>=X</w:t>
        </w:r>
      </w:hyperlink>
      <w:r w:rsidRPr="000C1C18">
        <w:rPr>
          <w:lang w:val="fr-FR"/>
        </w:rPr>
        <w:t xml:space="preserve"> où X est le </w:t>
      </w:r>
      <w:r w:rsidRPr="00DF4E83">
        <w:rPr>
          <w:rStyle w:val="codeCar"/>
        </w:rPr>
        <w:t>podcastId</w:t>
      </w:r>
      <w:r w:rsidRPr="000C1C18">
        <w:rPr>
          <w:lang w:val="fr-FR"/>
        </w:rPr>
        <w:t xml:space="preserve"> d</w:t>
      </w:r>
      <w:r>
        <w:rPr>
          <w:lang w:val="fr-FR"/>
        </w:rPr>
        <w:t>u podcast</w:t>
      </w:r>
      <w:r w:rsidRPr="000C1C18">
        <w:rPr>
          <w:lang w:val="fr-FR"/>
        </w:rPr>
        <w:t>.</w:t>
      </w:r>
    </w:p>
    <w:p w14:paraId="041D5135" w14:textId="77777777" w:rsidR="00645120" w:rsidRPr="000C1C18" w:rsidRDefault="00645120" w:rsidP="00645120">
      <w:pPr>
        <w:pStyle w:val="paraPuce"/>
        <w:rPr>
          <w:lang w:val="fr-FR"/>
        </w:rPr>
      </w:pPr>
      <w:r w:rsidRPr="000C1C18">
        <w:rPr>
          <w:lang w:val="fr-FR"/>
        </w:rPr>
        <w:t xml:space="preserve">Ceci est une api authentifiée, elle nécessite un jeton d'authentification </w:t>
      </w:r>
      <w:proofErr w:type="spellStart"/>
      <w:r w:rsidRPr="000C1C18">
        <w:rPr>
          <w:lang w:val="fr-FR"/>
        </w:rPr>
        <w:t>bearer</w:t>
      </w:r>
      <w:proofErr w:type="spellEnd"/>
      <w:r w:rsidRPr="000C1C18">
        <w:rPr>
          <w:lang w:val="fr-FR"/>
        </w:rPr>
        <w:t xml:space="preserve"> </w:t>
      </w:r>
      <w:proofErr w:type="spellStart"/>
      <w:r w:rsidRPr="000C1C18">
        <w:rPr>
          <w:lang w:val="fr-FR"/>
        </w:rPr>
        <w:t>token</w:t>
      </w:r>
      <w:proofErr w:type="spellEnd"/>
      <w:r w:rsidRPr="000C1C18">
        <w:rPr>
          <w:lang w:val="fr-FR"/>
        </w:rPr>
        <w:t xml:space="preserve"> pour fonctionner.</w:t>
      </w:r>
    </w:p>
    <w:p w14:paraId="73C1116D" w14:textId="77777777" w:rsidR="00645120" w:rsidRDefault="00645120" w:rsidP="00645120">
      <w:pPr>
        <w:pStyle w:val="paraPuce"/>
        <w:keepNext/>
        <w:keepLines/>
        <w:rPr>
          <w:lang w:val="fr-FR"/>
        </w:rPr>
      </w:pPr>
      <w:r>
        <w:rPr>
          <w:lang w:val="fr-FR"/>
        </w:rPr>
        <w:t xml:space="preserve">L’appel à </w:t>
      </w:r>
      <w:hyperlink r:id="rId36" w:anchor="/default/get_subscription" w:history="1">
        <w:r w:rsidRPr="0047455D">
          <w:rPr>
            <w:rStyle w:val="Lienhypertexte"/>
            <w:lang w:val="fr-FR"/>
          </w:rPr>
          <w:t>/</w:t>
        </w:r>
        <w:proofErr w:type="spellStart"/>
        <w:r w:rsidRPr="0047455D">
          <w:rPr>
            <w:rStyle w:val="Lienhypertexte"/>
            <w:lang w:val="fr-FR"/>
          </w:rPr>
          <w:t>subscription?podcastId</w:t>
        </w:r>
        <w:proofErr w:type="spellEnd"/>
        <w:r w:rsidRPr="0047455D">
          <w:rPr>
            <w:rStyle w:val="Lienhypertexte"/>
            <w:lang w:val="fr-FR"/>
          </w:rPr>
          <w:t>=X</w:t>
        </w:r>
      </w:hyperlink>
      <w:r w:rsidRPr="000C1C18">
        <w:rPr>
          <w:lang w:val="fr-FR"/>
        </w:rPr>
        <w:t xml:space="preserve"> avec la méthode GET retourne </w:t>
      </w:r>
      <w:r>
        <w:rPr>
          <w:lang w:val="fr-FR"/>
        </w:rPr>
        <w:t xml:space="preserve">un </w:t>
      </w:r>
      <w:proofErr w:type="spellStart"/>
      <w:r>
        <w:rPr>
          <w:lang w:val="fr-FR"/>
        </w:rPr>
        <w:t>json</w:t>
      </w:r>
      <w:proofErr w:type="spellEnd"/>
      <w:r>
        <w:rPr>
          <w:lang w:val="fr-FR"/>
        </w:rPr>
        <w:t xml:space="preserve"> contenant la propriété </w:t>
      </w:r>
      <w:r w:rsidRPr="00DF4E83">
        <w:rPr>
          <w:rStyle w:val="codeCar"/>
        </w:rPr>
        <w:t>isSubscribed</w:t>
      </w:r>
      <w:r>
        <w:rPr>
          <w:lang w:val="fr-FR"/>
        </w:rPr>
        <w:t>.  C'est une propriété booléenne.  Utilisez cette propriété pour déterminer si vous devez afficher le bouton pour s’abonner ou se désabonner du podcast.</w:t>
      </w:r>
    </w:p>
    <w:p w14:paraId="50C6851F" w14:textId="77777777" w:rsidR="00645120" w:rsidRPr="00746ED0" w:rsidRDefault="00645120" w:rsidP="00645120">
      <w:pPr>
        <w:pStyle w:val="code"/>
        <w:keepNext/>
        <w:keepLines/>
        <w:pBdr>
          <w:top w:val="single" w:sz="4" w:space="1" w:color="auto"/>
          <w:left w:val="single" w:sz="4" w:space="4" w:color="auto"/>
          <w:bottom w:val="single" w:sz="4" w:space="1" w:color="auto"/>
          <w:right w:val="single" w:sz="4" w:space="4" w:color="auto"/>
        </w:pBdr>
        <w:ind w:left="720"/>
        <w:rPr>
          <w:lang w:val="en-CA"/>
        </w:rPr>
      </w:pPr>
      <w:r w:rsidRPr="00746ED0">
        <w:rPr>
          <w:lang w:val="en-CA"/>
        </w:rPr>
        <w:t>{"isSubscribed":true} ou {"isSubscribed":</w:t>
      </w:r>
      <w:r>
        <w:rPr>
          <w:lang w:val="en-CA"/>
        </w:rPr>
        <w:t>false</w:t>
      </w:r>
      <w:r w:rsidRPr="00746ED0">
        <w:rPr>
          <w:lang w:val="en-CA"/>
        </w:rPr>
        <w:t>}</w:t>
      </w:r>
    </w:p>
    <w:p w14:paraId="6AEDE048" w14:textId="77777777" w:rsidR="00645120" w:rsidRPr="000C1C18" w:rsidRDefault="00645120" w:rsidP="00645120">
      <w:pPr>
        <w:pStyle w:val="paraPuce"/>
        <w:rPr>
          <w:lang w:val="fr-FR"/>
        </w:rPr>
      </w:pPr>
      <w:r w:rsidRPr="000C1C18">
        <w:rPr>
          <w:lang w:val="fr-FR"/>
        </w:rPr>
        <w:t xml:space="preserve">Un appel </w:t>
      </w:r>
      <w:r>
        <w:rPr>
          <w:lang w:val="fr-FR"/>
        </w:rPr>
        <w:t xml:space="preserve">à </w:t>
      </w:r>
      <w:hyperlink r:id="rId37" w:anchor="/default/post_subscription" w:history="1">
        <w:r w:rsidRPr="00DF4E83">
          <w:rPr>
            <w:rStyle w:val="Lienhypertexte"/>
            <w:lang w:val="fr-FR"/>
          </w:rPr>
          <w:t>/</w:t>
        </w:r>
        <w:proofErr w:type="spellStart"/>
        <w:r w:rsidRPr="00DF4E83">
          <w:rPr>
            <w:rStyle w:val="Lienhypertexte"/>
            <w:lang w:val="fr-FR"/>
          </w:rPr>
          <w:t>subscription?podcastId</w:t>
        </w:r>
        <w:proofErr w:type="spellEnd"/>
        <w:r w:rsidRPr="00DF4E83">
          <w:rPr>
            <w:rStyle w:val="Lienhypertexte"/>
            <w:lang w:val="fr-FR"/>
          </w:rPr>
          <w:t>=X</w:t>
        </w:r>
      </w:hyperlink>
      <w:r w:rsidRPr="000C1C18">
        <w:rPr>
          <w:lang w:val="fr-FR"/>
        </w:rPr>
        <w:t xml:space="preserve"> avec la méthode POST permet d'ajouter l</w:t>
      </w:r>
      <w:r>
        <w:rPr>
          <w:lang w:val="fr-FR"/>
        </w:rPr>
        <w:t xml:space="preserve">e podcast dont le id est </w:t>
      </w:r>
      <w:r w:rsidRPr="000C1C18">
        <w:rPr>
          <w:lang w:val="fr-FR"/>
        </w:rPr>
        <w:t xml:space="preserve">spécifié en paramètre aux </w:t>
      </w:r>
      <w:r>
        <w:rPr>
          <w:lang w:val="fr-FR"/>
        </w:rPr>
        <w:t xml:space="preserve">abonnements </w:t>
      </w:r>
      <w:r w:rsidRPr="000C1C18">
        <w:rPr>
          <w:lang w:val="fr-FR"/>
        </w:rPr>
        <w:t>de l'utilisateur.</w:t>
      </w:r>
    </w:p>
    <w:p w14:paraId="42C22B2F" w14:textId="77777777" w:rsidR="00645120" w:rsidRDefault="00645120" w:rsidP="00645120">
      <w:pPr>
        <w:pStyle w:val="paraPuce"/>
        <w:rPr>
          <w:lang w:val="fr-FR"/>
        </w:rPr>
      </w:pPr>
      <w:r w:rsidRPr="000C1C18">
        <w:rPr>
          <w:lang w:val="fr-FR"/>
        </w:rPr>
        <w:lastRenderedPageBreak/>
        <w:t xml:space="preserve">Un appel </w:t>
      </w:r>
      <w:r>
        <w:rPr>
          <w:lang w:val="fr-FR"/>
        </w:rPr>
        <w:t xml:space="preserve">à </w:t>
      </w:r>
      <w:hyperlink r:id="rId38" w:anchor="/default/delete_subscription" w:history="1">
        <w:r w:rsidRPr="00DF4E83">
          <w:rPr>
            <w:rStyle w:val="Lienhypertexte"/>
            <w:lang w:val="fr-FR"/>
          </w:rPr>
          <w:t>/</w:t>
        </w:r>
        <w:proofErr w:type="spellStart"/>
        <w:r w:rsidRPr="00DF4E83">
          <w:rPr>
            <w:rStyle w:val="Lienhypertexte"/>
            <w:lang w:val="fr-FR"/>
          </w:rPr>
          <w:t>subscription?podcastId</w:t>
        </w:r>
        <w:proofErr w:type="spellEnd"/>
        <w:r w:rsidRPr="00DF4E83">
          <w:rPr>
            <w:rStyle w:val="Lienhypertexte"/>
            <w:lang w:val="fr-FR"/>
          </w:rPr>
          <w:t>=X</w:t>
        </w:r>
      </w:hyperlink>
      <w:r w:rsidRPr="000C1C18">
        <w:rPr>
          <w:lang w:val="fr-FR"/>
        </w:rPr>
        <w:t xml:space="preserve"> avec la méthode </w:t>
      </w:r>
      <w:r>
        <w:rPr>
          <w:lang w:val="fr-FR"/>
        </w:rPr>
        <w:t>DELETE</w:t>
      </w:r>
      <w:r w:rsidRPr="000C1C18">
        <w:rPr>
          <w:lang w:val="fr-FR"/>
        </w:rPr>
        <w:t xml:space="preserve"> permet </w:t>
      </w:r>
      <w:r>
        <w:rPr>
          <w:lang w:val="fr-FR"/>
        </w:rPr>
        <w:t>de supprimer</w:t>
      </w:r>
      <w:r w:rsidRPr="000C1C18">
        <w:rPr>
          <w:lang w:val="fr-FR"/>
        </w:rPr>
        <w:t xml:space="preserve"> l</w:t>
      </w:r>
      <w:r>
        <w:rPr>
          <w:lang w:val="fr-FR"/>
        </w:rPr>
        <w:t xml:space="preserve">e podcast dont le id est </w:t>
      </w:r>
      <w:r w:rsidRPr="000C1C18">
        <w:rPr>
          <w:lang w:val="fr-FR"/>
        </w:rPr>
        <w:t xml:space="preserve">spécifié en paramètre aux </w:t>
      </w:r>
      <w:r>
        <w:rPr>
          <w:lang w:val="fr-FR"/>
        </w:rPr>
        <w:t xml:space="preserve">abonnements </w:t>
      </w:r>
      <w:r w:rsidRPr="000C1C18">
        <w:rPr>
          <w:lang w:val="fr-FR"/>
        </w:rPr>
        <w:t>de l'utilisateur.</w:t>
      </w:r>
    </w:p>
    <w:p w14:paraId="2DFF7BD3" w14:textId="77777777" w:rsidR="00645120" w:rsidRDefault="00645120" w:rsidP="00645120">
      <w:pPr>
        <w:pStyle w:val="paraPuce"/>
        <w:rPr>
          <w:lang w:val="fr-FR"/>
        </w:rPr>
      </w:pPr>
      <w:r>
        <w:rPr>
          <w:lang w:val="fr-FR"/>
        </w:rPr>
        <w:t>Lorsque l'utilisateur s'abonne ou se désabonne, la page courante ne change pas, mais le bouton approprié (abonnement ou désabonnement) est affiché.</w:t>
      </w:r>
    </w:p>
    <w:p w14:paraId="3D3E07A6" w14:textId="77777777" w:rsidR="00645120" w:rsidRPr="00290532" w:rsidRDefault="00645120" w:rsidP="00645120">
      <w:pPr>
        <w:rPr>
          <w:lang w:val="fr-FR"/>
        </w:rPr>
      </w:pPr>
    </w:p>
    <w:p w14:paraId="0FB83569" w14:textId="77777777" w:rsidR="00645120" w:rsidRDefault="00645120" w:rsidP="00645120">
      <w:pPr>
        <w:pStyle w:val="Titre1"/>
        <w:rPr>
          <w:noProof/>
        </w:rPr>
      </w:pPr>
      <w:r>
        <w:rPr>
          <w:noProof/>
        </w:rPr>
        <w:t>Subscriptions</w:t>
      </w:r>
    </w:p>
    <w:p w14:paraId="28E5C946" w14:textId="77777777" w:rsidR="00645120" w:rsidRDefault="00645120" w:rsidP="00645120">
      <w:pPr>
        <w:pStyle w:val="paraPuce"/>
        <w:rPr>
          <w:lang w:val="fr-FR"/>
        </w:rPr>
      </w:pPr>
      <w:r>
        <w:rPr>
          <w:lang w:val="fr-FR"/>
        </w:rPr>
        <w:t>Affiche les abonnements de l'utilisateur.</w:t>
      </w:r>
    </w:p>
    <w:p w14:paraId="0A239147" w14:textId="2E3E2A65" w:rsidR="00531D23" w:rsidRPr="00531D23" w:rsidRDefault="00531D23" w:rsidP="00531D23">
      <w:pPr>
        <w:pStyle w:val="paraPuce"/>
        <w:rPr>
          <w:lang w:val="fr-FR"/>
        </w:rPr>
      </w:pPr>
      <w:r>
        <w:rPr>
          <w:lang w:val="fr-FR"/>
        </w:rPr>
        <w:t>On affiche les podcasts en 4 colonnes en mode desktop, 3 colonnes en mode tablette et deux colonnes en mode mobile.</w:t>
      </w:r>
    </w:p>
    <w:p w14:paraId="12674AE3" w14:textId="1176F353" w:rsidR="00645120" w:rsidRDefault="00645120" w:rsidP="00645120">
      <w:pPr>
        <w:pStyle w:val="paraPuce"/>
        <w:rPr>
          <w:lang w:val="fr-FR"/>
        </w:rPr>
      </w:pPr>
      <w:r>
        <w:rPr>
          <w:lang w:val="fr-FR"/>
        </w:rPr>
        <w:t xml:space="preserve">Les données </w:t>
      </w:r>
      <w:proofErr w:type="spellStart"/>
      <w:r>
        <w:rPr>
          <w:lang w:val="fr-FR"/>
        </w:rPr>
        <w:t>provien</w:t>
      </w:r>
      <w:proofErr w:type="spellEnd"/>
      <w:r w:rsidR="00D80282">
        <w:rPr>
          <w:noProof/>
          <w:lang w:val="fr-FR"/>
        </w:rPr>
        <mc:AlternateContent>
          <mc:Choice Requires="wpc">
            <w:drawing>
              <wp:inline distT="0" distB="0" distL="0" distR="0" wp14:anchorId="1B61818F" wp14:editId="06B40C97">
                <wp:extent cx="5486400" cy="3200400"/>
                <wp:effectExtent l="0" t="0" r="0" b="0"/>
                <wp:docPr id="3709996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inline>
            </w:drawing>
          </mc:Choice>
          <mc:Fallback>
            <w:pict>
              <v:group w14:anchorId="3F4463B4"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w10:anchorlock/>
              </v:group>
            </w:pict>
          </mc:Fallback>
        </mc:AlternateContent>
      </w:r>
      <w:proofErr w:type="spellStart"/>
      <w:r>
        <w:rPr>
          <w:lang w:val="fr-FR"/>
        </w:rPr>
        <w:t>nent</w:t>
      </w:r>
      <w:proofErr w:type="spellEnd"/>
      <w:r>
        <w:rPr>
          <w:lang w:val="fr-FR"/>
        </w:rPr>
        <w:t xml:space="preserve"> de la méthode </w:t>
      </w:r>
      <w:hyperlink r:id="rId39" w:anchor="/default/get_subscriptions" w:history="1">
        <w:r w:rsidRPr="00465FFE">
          <w:rPr>
            <w:rStyle w:val="Lienhypertexte"/>
            <w:lang w:val="fr-FR"/>
          </w:rPr>
          <w:t>/suscriptions</w:t>
        </w:r>
      </w:hyperlink>
      <w:r>
        <w:rPr>
          <w:lang w:val="fr-FR"/>
        </w:rPr>
        <w:t xml:space="preserve"> de l'api.</w:t>
      </w:r>
    </w:p>
    <w:p w14:paraId="1FB0B2BF" w14:textId="77777777" w:rsidR="00645120" w:rsidRDefault="00645120" w:rsidP="00645120">
      <w:pPr>
        <w:pStyle w:val="paraPuce"/>
        <w:rPr>
          <w:lang w:val="fr-FR"/>
        </w:rPr>
      </w:pPr>
      <w:r>
        <w:rPr>
          <w:lang w:val="fr-FR"/>
        </w:rPr>
        <w:t>Si l'utilisateur n'est pas authentifié, cette page n'est pas disponible (route conditionnelle).</w:t>
      </w:r>
    </w:p>
    <w:p w14:paraId="58C5F96A" w14:textId="77777777" w:rsidR="00645120" w:rsidRPr="00DF4E83" w:rsidRDefault="00645120" w:rsidP="00645120">
      <w:pPr>
        <w:ind w:left="708"/>
        <w:rPr>
          <w:lang w:val="fr-FR"/>
        </w:rPr>
      </w:pPr>
      <w:r w:rsidRPr="000F37D2">
        <w:rPr>
          <w:noProof/>
          <w:lang w:val="fr-FR"/>
        </w:rPr>
        <w:drawing>
          <wp:inline distT="0" distB="0" distL="0" distR="0" wp14:anchorId="6ABD830A" wp14:editId="0358FE7D">
            <wp:extent cx="5707416" cy="2563860"/>
            <wp:effectExtent l="0" t="0" r="7620" b="8255"/>
            <wp:docPr id="14" name="Image 14" descr="Une image contenant texte, Visage humain,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Visage humain, capture d’écran, personne&#10;&#10;Description générée automatiquement"/>
                    <pic:cNvPicPr/>
                  </pic:nvPicPr>
                  <pic:blipFill>
                    <a:blip r:embed="rId40"/>
                    <a:stretch>
                      <a:fillRect/>
                    </a:stretch>
                  </pic:blipFill>
                  <pic:spPr>
                    <a:xfrm>
                      <a:off x="0" y="0"/>
                      <a:ext cx="5721792" cy="2570318"/>
                    </a:xfrm>
                    <a:prstGeom prst="rect">
                      <a:avLst/>
                    </a:prstGeom>
                  </pic:spPr>
                </pic:pic>
              </a:graphicData>
            </a:graphic>
          </wp:inline>
        </w:drawing>
      </w:r>
    </w:p>
    <w:p w14:paraId="5351B016" w14:textId="77777777" w:rsidR="00645120" w:rsidRDefault="00645120">
      <w:pPr>
        <w:rPr>
          <w:rFonts w:eastAsia="Times New Roman" w:cs="Arial"/>
          <w:b/>
          <w:sz w:val="28"/>
          <w:szCs w:val="28"/>
          <w:lang w:val="fr-FR" w:eastAsia="fr-FR"/>
        </w:rPr>
      </w:pPr>
    </w:p>
    <w:sectPr w:rsidR="00645120" w:rsidSect="00974130">
      <w:headerReference w:type="default" r:id="rId41"/>
      <w:footerReference w:type="default" r:id="rId42"/>
      <w:headerReference w:type="first" r:id="rId43"/>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9D657" w14:textId="77777777" w:rsidR="004B7357" w:rsidRDefault="004B7357" w:rsidP="00974130">
      <w:r>
        <w:separator/>
      </w:r>
    </w:p>
  </w:endnote>
  <w:endnote w:type="continuationSeparator" w:id="0">
    <w:p w14:paraId="0427AFD8" w14:textId="77777777" w:rsidR="004B7357" w:rsidRDefault="004B7357" w:rsidP="0097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CB53C" w14:textId="71DCD1DA"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EndPr/>
      <w:sdtContent>
        <w:r w:rsidR="00240A9A">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02B4B" w14:textId="77777777" w:rsidR="004B7357" w:rsidRDefault="004B7357" w:rsidP="00974130">
      <w:r>
        <w:separator/>
      </w:r>
    </w:p>
  </w:footnote>
  <w:footnote w:type="continuationSeparator" w:id="0">
    <w:p w14:paraId="2C11526D" w14:textId="77777777" w:rsidR="004B7357" w:rsidRDefault="004B7357" w:rsidP="00974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FDFE4" w14:textId="04F47D7A"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E17A94">
      <w:rPr>
        <w:i/>
        <w:color w:val="000000" w:themeColor="text1"/>
        <w:sz w:val="18"/>
        <w:szCs w:val="18"/>
      </w:rPr>
      <w:t>5</w:t>
    </w:r>
    <w:r w:rsidR="006848D0">
      <w:rPr>
        <w:i/>
        <w:color w:val="000000" w:themeColor="text1"/>
        <w:sz w:val="18"/>
        <w:szCs w:val="18"/>
      </w:rPr>
      <w:t>D6</w:t>
    </w:r>
    <w:r w:rsidRPr="00974130">
      <w:rPr>
        <w:i/>
        <w:color w:val="000000" w:themeColor="text1"/>
        <w:sz w:val="18"/>
        <w:szCs w:val="18"/>
      </w:rPr>
      <w:tab/>
    </w:r>
    <w:sdt>
      <w:sdtPr>
        <w:rPr>
          <w:rFonts w:cs="Arial"/>
          <w:i/>
          <w:noProof/>
          <w:color w:val="000000" w:themeColor="text1"/>
          <w:sz w:val="18"/>
          <w:szCs w:val="18"/>
        </w:rPr>
        <w:alias w:val="Objet "/>
        <w:id w:val="254490974"/>
        <w:dataBinding w:prefixMappings="xmlns:ns0='http://purl.org/dc/elements/1.1/' xmlns:ns1='http://schemas.openxmlformats.org/package/2006/metadata/core-properties' " w:xpath="/ns1:coreProperties[1]/ns0:subject[1]" w:storeItemID="{6C3C8BC8-F283-45AE-878A-BAB7291924A1}"/>
        <w:text/>
      </w:sdtPr>
      <w:sdtEndPr/>
      <w:sdtContent>
        <w:r w:rsidR="006848D0">
          <w:rPr>
            <w:rFonts w:cs="Arial"/>
            <w:i/>
            <w:noProof/>
            <w:color w:val="000000" w:themeColor="text1"/>
            <w:sz w:val="18"/>
            <w:szCs w:val="18"/>
          </w:rPr>
          <w:t>420-</w:t>
        </w:r>
        <w:r w:rsidR="00E17A94">
          <w:rPr>
            <w:rFonts w:cs="Arial"/>
            <w:i/>
            <w:noProof/>
            <w:color w:val="000000" w:themeColor="text1"/>
            <w:sz w:val="18"/>
            <w:szCs w:val="18"/>
          </w:rPr>
          <w:t>5</w:t>
        </w:r>
        <w:r w:rsidR="006848D0">
          <w:rPr>
            <w:rFonts w:cs="Arial"/>
            <w:i/>
            <w:noProof/>
            <w:color w:val="000000" w:themeColor="text1"/>
            <w:sz w:val="18"/>
            <w:szCs w:val="18"/>
          </w:rPr>
          <w:t>D6</w:t>
        </w:r>
      </w:sdtContent>
    </w:sdt>
    <w:r w:rsidRPr="00974130">
      <w:rPr>
        <w:rFonts w:cs="Arial"/>
        <w:i/>
        <w:color w:val="000000" w:themeColor="text1"/>
        <w:sz w:val="18"/>
        <w:szCs w:val="18"/>
      </w:rPr>
      <w:t xml:space="preserve"> -</w:t>
    </w:r>
    <w:r w:rsidRPr="00974130">
      <w:rPr>
        <w:i/>
        <w:color w:val="000000" w:themeColor="text1"/>
        <w:sz w:val="18"/>
        <w:szCs w:val="18"/>
      </w:rPr>
      <w:t xml:space="preserve"> </w:t>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EndPr/>
      <w:sdtContent>
        <w:r w:rsidR="00531D23">
          <w:rPr>
            <w:i/>
            <w:color w:val="000000" w:themeColor="text1"/>
            <w:sz w:val="18"/>
            <w:szCs w:val="18"/>
          </w:rPr>
          <w:t>TP2</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3463"/>
      <w:gridCol w:w="6215"/>
    </w:tblGrid>
    <w:tr w:rsidR="00974130" w14:paraId="37A83D26" w14:textId="77777777" w:rsidTr="0031643F">
      <w:trPr>
        <w:trHeight w:val="680"/>
      </w:trPr>
      <w:tc>
        <w:tcPr>
          <w:tcW w:w="3510" w:type="dxa"/>
          <w:shd w:val="clear" w:color="auto" w:fill="0D0D0D" w:themeFill="text1" w:themeFillTint="F2"/>
          <w:vAlign w:val="center"/>
        </w:tcPr>
        <w:p w14:paraId="72E5C39D" w14:textId="14E283B8" w:rsidR="00974130" w:rsidRPr="006D0917" w:rsidRDefault="00C2503C"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EndPr/>
            <w:sdtContent>
              <w:r w:rsidR="00E17A94">
                <w:rPr>
                  <w:rFonts w:cs="Arial"/>
                  <w:color w:val="FFFFFF" w:themeColor="background1"/>
                  <w:sz w:val="32"/>
                  <w:szCs w:val="32"/>
                </w:rPr>
                <w:t>420-5D6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738E5D8F" w14:textId="186F04B5" w:rsidR="00974130" w:rsidRPr="006D0917" w:rsidRDefault="00C2503C" w:rsidP="00CC4CEB">
          <w:pPr>
            <w:jc w:val="right"/>
            <w:rPr>
              <w:color w:val="FFFFFF" w:themeColor="background1"/>
              <w:lang w:val="fr-FR"/>
            </w:rPr>
          </w:pPr>
          <w:sdt>
            <w:sdtPr>
              <w:rPr>
                <w:rFonts w:cs="Arial"/>
                <w:color w:val="FFFFFF" w:themeColor="background1"/>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EndPr/>
            <w:sdtContent>
              <w:r w:rsidR="00254EF0">
                <w:rPr>
                  <w:rFonts w:cs="Arial"/>
                  <w:color w:val="FFFFFF" w:themeColor="background1"/>
                  <w:sz w:val="32"/>
                  <w:szCs w:val="32"/>
                </w:rPr>
                <w:t>TP2</w:t>
              </w:r>
            </w:sdtContent>
          </w:sdt>
        </w:p>
      </w:tc>
    </w:tr>
  </w:tbl>
  <w:p w14:paraId="4C3E9A91"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055F8"/>
    <w:multiLevelType w:val="multilevel"/>
    <w:tmpl w:val="202A76FE"/>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pStyle w:val="Titre2"/>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9D44D938"/>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713729742">
    <w:abstractNumId w:val="0"/>
  </w:num>
  <w:num w:numId="2" w16cid:durableId="1595477748">
    <w:abstractNumId w:val="1"/>
  </w:num>
  <w:num w:numId="3" w16cid:durableId="1028869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8D0"/>
    <w:rsid w:val="00003BAF"/>
    <w:rsid w:val="000568F3"/>
    <w:rsid w:val="00060222"/>
    <w:rsid w:val="000A5683"/>
    <w:rsid w:val="000A6FC0"/>
    <w:rsid w:val="001D65BC"/>
    <w:rsid w:val="001E0DAB"/>
    <w:rsid w:val="001E61F1"/>
    <w:rsid w:val="002136DD"/>
    <w:rsid w:val="00216E17"/>
    <w:rsid w:val="00240A9A"/>
    <w:rsid w:val="00242C69"/>
    <w:rsid w:val="00254EF0"/>
    <w:rsid w:val="00290532"/>
    <w:rsid w:val="00312385"/>
    <w:rsid w:val="003245BB"/>
    <w:rsid w:val="00354FA7"/>
    <w:rsid w:val="00366971"/>
    <w:rsid w:val="00383F8C"/>
    <w:rsid w:val="003B5DF4"/>
    <w:rsid w:val="00443297"/>
    <w:rsid w:val="00446FC3"/>
    <w:rsid w:val="00450B4F"/>
    <w:rsid w:val="00472B45"/>
    <w:rsid w:val="004B7357"/>
    <w:rsid w:val="004B7E72"/>
    <w:rsid w:val="0050294C"/>
    <w:rsid w:val="00502C47"/>
    <w:rsid w:val="00505CC2"/>
    <w:rsid w:val="005073DA"/>
    <w:rsid w:val="005267BD"/>
    <w:rsid w:val="00531D23"/>
    <w:rsid w:val="0053281A"/>
    <w:rsid w:val="005B1C76"/>
    <w:rsid w:val="005B1D79"/>
    <w:rsid w:val="005F6BD6"/>
    <w:rsid w:val="00645120"/>
    <w:rsid w:val="006848D0"/>
    <w:rsid w:val="006A6F5A"/>
    <w:rsid w:val="006D06E3"/>
    <w:rsid w:val="006D3679"/>
    <w:rsid w:val="006F6061"/>
    <w:rsid w:val="00703BCF"/>
    <w:rsid w:val="00714FB3"/>
    <w:rsid w:val="007179BD"/>
    <w:rsid w:val="007D14B9"/>
    <w:rsid w:val="008412C1"/>
    <w:rsid w:val="00846679"/>
    <w:rsid w:val="008A6F1E"/>
    <w:rsid w:val="008F075A"/>
    <w:rsid w:val="009305BA"/>
    <w:rsid w:val="00974130"/>
    <w:rsid w:val="0098785F"/>
    <w:rsid w:val="009C2EEE"/>
    <w:rsid w:val="009C2F77"/>
    <w:rsid w:val="009E04C7"/>
    <w:rsid w:val="009E12A6"/>
    <w:rsid w:val="00A21ADB"/>
    <w:rsid w:val="00AA3696"/>
    <w:rsid w:val="00AC355C"/>
    <w:rsid w:val="00AF55BD"/>
    <w:rsid w:val="00B8677C"/>
    <w:rsid w:val="00B90E56"/>
    <w:rsid w:val="00BB0D8D"/>
    <w:rsid w:val="00BC075B"/>
    <w:rsid w:val="00BE1239"/>
    <w:rsid w:val="00C04F22"/>
    <w:rsid w:val="00C2503C"/>
    <w:rsid w:val="00C2580E"/>
    <w:rsid w:val="00C276C0"/>
    <w:rsid w:val="00C50CF8"/>
    <w:rsid w:val="00C83AEB"/>
    <w:rsid w:val="00CB1CE1"/>
    <w:rsid w:val="00CC1428"/>
    <w:rsid w:val="00CC4CEB"/>
    <w:rsid w:val="00CE3362"/>
    <w:rsid w:val="00D050B7"/>
    <w:rsid w:val="00D13270"/>
    <w:rsid w:val="00D46352"/>
    <w:rsid w:val="00D80282"/>
    <w:rsid w:val="00D916C8"/>
    <w:rsid w:val="00D96777"/>
    <w:rsid w:val="00DC1940"/>
    <w:rsid w:val="00DF42D3"/>
    <w:rsid w:val="00E17A94"/>
    <w:rsid w:val="00E31B56"/>
    <w:rsid w:val="00E57BD1"/>
    <w:rsid w:val="00E70437"/>
    <w:rsid w:val="00E90F6C"/>
    <w:rsid w:val="00EA6E21"/>
    <w:rsid w:val="00EA7A6A"/>
    <w:rsid w:val="00F00A58"/>
    <w:rsid w:val="00F83860"/>
    <w:rsid w:val="00F855D5"/>
    <w:rsid w:val="00F94169"/>
    <w:rsid w:val="00FC347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668E"/>
  <w15:docId w15:val="{7661CF30-C700-47C4-8267-FABA18304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D79"/>
    <w:rPr>
      <w:rFonts w:ascii="Verdana" w:hAnsi="Verdana"/>
    </w:rPr>
  </w:style>
  <w:style w:type="paragraph" w:styleId="Titre1">
    <w:name w:val="heading 1"/>
    <w:basedOn w:val="Normal"/>
    <w:next w:val="Normal"/>
    <w:link w:val="Titre1Car"/>
    <w:qFormat/>
    <w:rsid w:val="00472B45"/>
    <w:pPr>
      <w:jc w:val="left"/>
      <w:outlineLvl w:val="0"/>
    </w:pPr>
    <w:rPr>
      <w:rFonts w:eastAsia="Times New Roman" w:cs="Arial"/>
      <w:b/>
      <w:sz w:val="28"/>
      <w:szCs w:val="28"/>
      <w:lang w:val="fr-FR" w:eastAsia="fr-FR"/>
    </w:rPr>
  </w:style>
  <w:style w:type="paragraph" w:styleId="Titre2">
    <w:name w:val="heading 2"/>
    <w:basedOn w:val="Normal"/>
    <w:next w:val="Normal"/>
    <w:link w:val="Titre2Car"/>
    <w:qFormat/>
    <w:rsid w:val="001E61F1"/>
    <w:pPr>
      <w:numPr>
        <w:ilvl w:val="2"/>
        <w:numId w:val="1"/>
      </w:numPr>
      <w:outlineLvl w:val="1"/>
    </w:pPr>
    <w:rPr>
      <w:rFonts w:eastAsia="Times New Roman" w:cs="Arial"/>
      <w:b/>
      <w:bCs/>
      <w:sz w:val="24"/>
      <w:szCs w:val="24"/>
      <w:lang w:eastAsia="fr-FR"/>
    </w:r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472B45"/>
    <w:rPr>
      <w:rFonts w:ascii="Verdana" w:eastAsia="Times New Roman" w:hAnsi="Verdana" w:cs="Arial"/>
      <w:b/>
      <w:sz w:val="28"/>
      <w:szCs w:val="28"/>
      <w:lang w:val="fr-FR" w:eastAsia="fr-FR"/>
    </w:rPr>
  </w:style>
  <w:style w:type="character" w:customStyle="1" w:styleId="Titre2Car">
    <w:name w:val="Titre 2 Car"/>
    <w:basedOn w:val="Policepardfaut"/>
    <w:link w:val="Titre2"/>
    <w:rsid w:val="001E61F1"/>
    <w:rPr>
      <w:rFonts w:ascii="Verdana" w:eastAsia="Times New Roman" w:hAnsi="Verdana" w:cs="Arial"/>
      <w:b/>
      <w:bCs/>
      <w:sz w:val="24"/>
      <w:szCs w:val="24"/>
      <w:lang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F94169"/>
    <w:rPr>
      <w:rFonts w:ascii="Consolas" w:hAnsi="Consolas" w:cs="Consolas"/>
      <w:noProof/>
      <w:szCs w:val="20"/>
    </w:rPr>
  </w:style>
  <w:style w:type="character" w:customStyle="1" w:styleId="codeCar">
    <w:name w:val="code Car"/>
    <w:basedOn w:val="Policepardfaut"/>
    <w:link w:val="code"/>
    <w:rsid w:val="00F94169"/>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Lienhypertexte">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6848D0"/>
    <w:rPr>
      <w:color w:val="605E5C"/>
      <w:shd w:val="clear" w:color="auto" w:fill="E1DFDD"/>
    </w:rPr>
  </w:style>
  <w:style w:type="character" w:styleId="Lienhypertextesuivivisit">
    <w:name w:val="FollowedHyperlink"/>
    <w:basedOn w:val="Policepardfaut"/>
    <w:uiPriority w:val="99"/>
    <w:semiHidden/>
    <w:unhideWhenUsed/>
    <w:rsid w:val="00254E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88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podcastsapi.herokuapp.com/" TargetMode="External"/><Relationship Id="rId3" Type="http://schemas.openxmlformats.org/officeDocument/2006/relationships/styles" Target="styles.xml"/><Relationship Id="rId21" Type="http://schemas.openxmlformats.org/officeDocument/2006/relationships/hyperlink" Target="https://podcastapi5d6.herokuapp.com/"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bulma.io/documentation/layout/footer/" TargetMode="External"/><Relationship Id="rId17" Type="http://schemas.openxmlformats.org/officeDocument/2006/relationships/hyperlink" Target="https://podcastsapi.herokuapp.com/" TargetMode="External"/><Relationship Id="rId25" Type="http://schemas.openxmlformats.org/officeDocument/2006/relationships/hyperlink" Target="https://podcastsapi.herokuapp.com/" TargetMode="External"/><Relationship Id="rId33" Type="http://schemas.openxmlformats.org/officeDocument/2006/relationships/hyperlink" Target="https://podcastsapi.herokuapp.com/podcast?podcastId=1439621628" TargetMode="External"/><Relationship Id="rId38" Type="http://schemas.openxmlformats.org/officeDocument/2006/relationships/hyperlink" Target="https://podcastsapi.herokuapp.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w3schools.com/tags/att_input_disabled.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dcastsapi.herokuapp.com/" TargetMode="External"/><Relationship Id="rId24" Type="http://schemas.openxmlformats.org/officeDocument/2006/relationships/hyperlink" Target="https://www.w3schools.com/tags/att_input_disabled.asp" TargetMode="External"/><Relationship Id="rId32" Type="http://schemas.openxmlformats.org/officeDocument/2006/relationships/image" Target="media/image13.png"/><Relationship Id="rId37" Type="http://schemas.openxmlformats.org/officeDocument/2006/relationships/hyperlink" Target="https://podcastsapi.herokuapp.com/" TargetMode="External"/><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s://podcastsapi.herokuapp.com/" TargetMode="External"/><Relationship Id="rId10" Type="http://schemas.openxmlformats.org/officeDocument/2006/relationships/hyperlink" Target="https://podcastsapi.herokuapp.com/" TargetMode="External"/><Relationship Id="rId19" Type="http://schemas.openxmlformats.org/officeDocument/2006/relationships/image" Target="media/image7.png"/><Relationship Id="rId31" Type="http://schemas.openxmlformats.org/officeDocument/2006/relationships/hyperlink" Target="https://podcastsapi.herokuapp.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lab.com/cegepmaisonneuve/aut23/5d6/tp2/"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podcastsapi.herokuapp.com/" TargetMode="External"/><Relationship Id="rId30" Type="http://schemas.openxmlformats.org/officeDocument/2006/relationships/hyperlink" Target="https://bulma.io/documentation/components/modal/" TargetMode="External"/><Relationship Id="rId35" Type="http://schemas.openxmlformats.org/officeDocument/2006/relationships/hyperlink" Target="https://podcastsapi.herokuapp.com/" TargetMode="External"/><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Exercice.dotx</Template>
  <TotalTime>57</TotalTime>
  <Pages>12</Pages>
  <Words>1632</Words>
  <Characters>8980</Characters>
  <Application>Microsoft Office Word</Application>
  <DocSecurity>0</DocSecurity>
  <Lines>74</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01</vt:lpstr>
      <vt:lpstr>Exercice 01</vt:lpstr>
    </vt:vector>
  </TitlesOfParts>
  <Company>Collège Maisonneuve</Company>
  <LinksUpToDate>false</LinksUpToDate>
  <CharactersWithSpaces>10591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dc:title>
  <dc:subject>420-5D6</dc:subject>
  <dc:creator>glachance@cmaisonneuve.qc.ca</dc:creator>
  <cp:lastModifiedBy>glachance@cmaisonneuve.qc.ca;</cp:lastModifiedBy>
  <cp:revision>6</cp:revision>
  <cp:lastPrinted>2023-11-28T02:39:00Z</cp:lastPrinted>
  <dcterms:created xsi:type="dcterms:W3CDTF">2023-11-27T22:32:00Z</dcterms:created>
  <dcterms:modified xsi:type="dcterms:W3CDTF">2023-11-28T02:39:00Z</dcterms:modified>
</cp:coreProperties>
</file>